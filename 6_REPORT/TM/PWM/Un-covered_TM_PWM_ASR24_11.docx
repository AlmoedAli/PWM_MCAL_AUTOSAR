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C9D4B" w14:textId="68374004" w:rsidR="000067D8" w:rsidRPr="00C85F83" w:rsidRDefault="000067D8" w:rsidP="008E04FC">
      <w:pPr>
        <w:pStyle w:val="TOC3"/>
        <w:ind w:left="0"/>
        <w:rPr>
          <w:lang w:val="vi-VN"/>
        </w:rPr>
      </w:pPr>
    </w:p>
    <w:p w14:paraId="2D1B2C73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06850854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389D3C1C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0317BD7E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40CD2A8B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19E5F0F1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2558FAE2" w14:textId="77777777" w:rsidR="000067D8" w:rsidRDefault="000067D8" w:rsidP="0027332C">
      <w:pPr>
        <w:tabs>
          <w:tab w:val="left" w:pos="3402"/>
        </w:tabs>
        <w:spacing w:line="276" w:lineRule="auto"/>
        <w:jc w:val="center"/>
        <w:rPr>
          <w:rFonts w:cs="Arial"/>
          <w:sz w:val="22"/>
        </w:rPr>
      </w:pPr>
    </w:p>
    <w:p w14:paraId="619D85D1" w14:textId="26320885" w:rsidR="000067D8" w:rsidRDefault="000067D8" w:rsidP="0027332C">
      <w:pPr>
        <w:tabs>
          <w:tab w:val="left" w:pos="3402"/>
        </w:tabs>
        <w:spacing w:line="276" w:lineRule="auto"/>
        <w:jc w:val="center"/>
        <w:rPr>
          <w:rFonts w:cs="Arial"/>
          <w:sz w:val="22"/>
        </w:rPr>
      </w:pPr>
    </w:p>
    <w:p w14:paraId="73239B55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380B081C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1A42FA4F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16895DE7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2EE4190C" w14:textId="77777777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22"/>
        </w:rPr>
      </w:pPr>
    </w:p>
    <w:p w14:paraId="7FA1A8B0" w14:textId="77777777" w:rsidR="000067D8" w:rsidRDefault="000067D8" w:rsidP="0027332C">
      <w:pPr>
        <w:spacing w:line="276" w:lineRule="auto"/>
      </w:pPr>
    </w:p>
    <w:p w14:paraId="77D16524" w14:textId="77777777" w:rsidR="000067D8" w:rsidRDefault="000067D8" w:rsidP="0027332C">
      <w:pPr>
        <w:spacing w:line="276" w:lineRule="auto"/>
      </w:pPr>
    </w:p>
    <w:p w14:paraId="37220400" w14:textId="77777777" w:rsidR="000067D8" w:rsidRDefault="00667A0D" w:rsidP="0027332C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63208F" wp14:editId="11E4E95D">
                <wp:simplePos x="0" y="0"/>
                <wp:positionH relativeFrom="column">
                  <wp:posOffset>200025</wp:posOffset>
                </wp:positionH>
                <wp:positionV relativeFrom="paragraph">
                  <wp:posOffset>70485</wp:posOffset>
                </wp:positionV>
                <wp:extent cx="5820410" cy="1567815"/>
                <wp:effectExtent l="0" t="0" r="889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0410" cy="156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2077E" w14:textId="69F2E81E" w:rsidR="00FF3D1D" w:rsidRPr="004F4ACE" w:rsidRDefault="00000000" w:rsidP="004F4ACE">
                            <w:pPr>
                              <w:pStyle w:val="Maintitle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2403013"/>
                                <w:placeholder>
                                  <w:docPart w:val="1A55EC92E2104479AF82F32F38A6E5B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59709A">
                                  <w:rPr>
                                    <w:rFonts w:ascii="Arial" w:hAnsi="Arial" w:cs="Arial"/>
                                    <w:sz w:val="72"/>
                                    <w:szCs w:val="72"/>
                                  </w:rPr>
                                  <w:t>PWM</w:t>
                                </w:r>
                                <w:r w:rsidR="00FF3D1D">
                                  <w:rPr>
                                    <w:rFonts w:ascii="Arial" w:hAnsi="Arial" w:cs="Arial"/>
                                    <w:sz w:val="72"/>
                                    <w:szCs w:val="72"/>
                                  </w:rPr>
                                  <w:t xml:space="preserve"> - Un-covered Traceability IDs</w:t>
                                </w:r>
                              </w:sdtContent>
                            </w:sdt>
                          </w:p>
                          <w:p w14:paraId="40A64D5B" w14:textId="77777777" w:rsidR="00FF3D1D" w:rsidRDefault="00FF3D1D" w:rsidP="00D616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6320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75pt;margin-top:5.55pt;width:458.3pt;height:1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" stroked="f">
                <v:textbox>
                  <w:txbxContent>
                    <w:p w14:paraId="3AC2077E" w14:textId="69F2E81E" w:rsidR="00FF3D1D" w:rsidRPr="004F4ACE" w:rsidRDefault="00000000" w:rsidP="004F4ACE">
                      <w:pPr>
                        <w:pStyle w:val="Maintitle"/>
                        <w:jc w:val="center"/>
                        <w:rPr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72"/>
                            <w:szCs w:val="72"/>
                          </w:rPr>
                          <w:alias w:val="Title"/>
                          <w:tag w:val=""/>
                          <w:id w:val="2403013"/>
                          <w:placeholder>
                            <w:docPart w:val="1A55EC92E2104479AF82F32F38A6E5B8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59709A">
                            <w:rPr>
                              <w:rFonts w:ascii="Arial" w:hAnsi="Arial" w:cs="Arial"/>
                              <w:sz w:val="72"/>
                              <w:szCs w:val="72"/>
                            </w:rPr>
                            <w:t>PWM</w:t>
                          </w:r>
                          <w:r w:rsidR="00FF3D1D">
                            <w:rPr>
                              <w:rFonts w:ascii="Arial" w:hAnsi="Arial" w:cs="Arial"/>
                              <w:sz w:val="72"/>
                              <w:szCs w:val="72"/>
                            </w:rPr>
                            <w:t xml:space="preserve"> - Un-covered Traceability IDs</w:t>
                          </w:r>
                        </w:sdtContent>
                      </w:sdt>
                    </w:p>
                    <w:p w14:paraId="40A64D5B" w14:textId="77777777" w:rsidR="00FF3D1D" w:rsidRDefault="00FF3D1D" w:rsidP="00D6167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F003976" w14:textId="77777777" w:rsidR="000067D8" w:rsidRDefault="000067D8" w:rsidP="0027332C">
      <w:pPr>
        <w:spacing w:line="276" w:lineRule="auto"/>
      </w:pPr>
    </w:p>
    <w:p w14:paraId="36A925F4" w14:textId="0CCC2BCD" w:rsidR="000067D8" w:rsidRDefault="000067D8" w:rsidP="0027332C">
      <w:pPr>
        <w:tabs>
          <w:tab w:val="left" w:pos="3402"/>
        </w:tabs>
        <w:spacing w:line="276" w:lineRule="auto"/>
        <w:rPr>
          <w:rFonts w:cs="Arial"/>
          <w:sz w:val="14"/>
        </w:rPr>
      </w:pPr>
      <w:r>
        <w:rPr>
          <w:rFonts w:cs="Arial"/>
          <w:sz w:val="22"/>
        </w:rPr>
        <w:br w:type="page"/>
      </w:r>
    </w:p>
    <w:p w14:paraId="7FF53B23" w14:textId="77777777" w:rsidR="009C1DD7" w:rsidRDefault="0033767E" w:rsidP="0027332C">
      <w:pPr>
        <w:tabs>
          <w:tab w:val="left" w:pos="3402"/>
        </w:tabs>
        <w:spacing w:line="276" w:lineRule="auto"/>
        <w:rPr>
          <w:b/>
        </w:rPr>
      </w:pPr>
      <w:r>
        <w:rPr>
          <w:b/>
        </w:rPr>
        <w:lastRenderedPageBreak/>
        <w:br w:type="page"/>
      </w:r>
    </w:p>
    <w:tbl>
      <w:tblPr>
        <w:tblW w:w="8370" w:type="dxa"/>
        <w:tblInd w:w="-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6030"/>
        <w:gridCol w:w="1260"/>
      </w:tblGrid>
      <w:tr w:rsidR="00081578" w:rsidRPr="00C727F1" w14:paraId="7FF01DB9" w14:textId="77777777" w:rsidTr="00081578">
        <w:tc>
          <w:tcPr>
            <w:tcW w:w="10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02EF0E92" w14:textId="77777777" w:rsidR="00081578" w:rsidRPr="00642956" w:rsidRDefault="00081578" w:rsidP="00FF3D1D">
            <w:pPr>
              <w:widowControl w:val="0"/>
              <w:tabs>
                <w:tab w:val="left" w:pos="3402"/>
              </w:tabs>
              <w:jc w:val="center"/>
              <w:rPr>
                <w:sz w:val="20"/>
                <w:szCs w:val="32"/>
              </w:rPr>
            </w:pPr>
            <w:bookmarkStart w:id="0" w:name="_Toc133640122"/>
            <w:r w:rsidRPr="00642956">
              <w:rPr>
                <w:sz w:val="20"/>
                <w:szCs w:val="32"/>
              </w:rPr>
              <w:lastRenderedPageBreak/>
              <w:t>Version</w:t>
            </w:r>
          </w:p>
        </w:tc>
        <w:tc>
          <w:tcPr>
            <w:tcW w:w="603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56DB4E2D" w14:textId="77777777" w:rsidR="00081578" w:rsidRPr="00642956" w:rsidRDefault="00081578" w:rsidP="00FF3D1D">
            <w:pPr>
              <w:widowControl w:val="0"/>
              <w:tabs>
                <w:tab w:val="left" w:pos="3402"/>
              </w:tabs>
              <w:jc w:val="center"/>
              <w:rPr>
                <w:sz w:val="20"/>
                <w:szCs w:val="32"/>
              </w:rPr>
            </w:pPr>
            <w:r w:rsidRPr="00642956">
              <w:rPr>
                <w:sz w:val="20"/>
                <w:szCs w:val="32"/>
              </w:rPr>
              <w:t>Description</w:t>
            </w:r>
          </w:p>
        </w:tc>
        <w:tc>
          <w:tcPr>
            <w:tcW w:w="12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28ECBD91" w14:textId="46240925" w:rsidR="00081578" w:rsidRPr="00642956" w:rsidRDefault="00081578" w:rsidP="00081578">
            <w:pPr>
              <w:widowControl w:val="0"/>
              <w:tabs>
                <w:tab w:val="left" w:pos="3402"/>
              </w:tabs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32"/>
              </w:rPr>
              <w:t>Author</w:t>
            </w:r>
          </w:p>
        </w:tc>
      </w:tr>
      <w:tr w:rsidR="00081578" w:rsidRPr="00C727F1" w14:paraId="36F79AE8" w14:textId="77777777" w:rsidTr="00081578">
        <w:trPr>
          <w:cantSplit/>
          <w:trHeight w:val="36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1457B" w14:textId="28F37CBB" w:rsidR="00081578" w:rsidRPr="002573F7" w:rsidRDefault="00081578" w:rsidP="00FF3D1D">
            <w:pPr>
              <w:rPr>
                <w:rFonts w:cs="Arial"/>
                <w:sz w:val="20"/>
                <w:szCs w:val="32"/>
              </w:rPr>
            </w:pPr>
            <w:r w:rsidRPr="002573F7">
              <w:rPr>
                <w:rFonts w:cs="Arial"/>
                <w:sz w:val="20"/>
                <w:szCs w:val="32"/>
              </w:rPr>
              <w:t>0.1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72BD5" w14:textId="31584E56" w:rsidR="00081578" w:rsidRPr="00F73C06" w:rsidRDefault="00081578" w:rsidP="00FF3D1D">
            <w:pPr>
              <w:rPr>
                <w:rFonts w:cs="Arial"/>
                <w:sz w:val="20"/>
                <w:szCs w:val="32"/>
              </w:rPr>
            </w:pPr>
            <w:r>
              <w:rPr>
                <w:rFonts w:cs="Arial"/>
                <w:sz w:val="20"/>
                <w:szCs w:val="32"/>
              </w:rPr>
              <w:t>Initial</w:t>
            </w:r>
            <w:r>
              <w:rPr>
                <w:rFonts w:cs="Arial"/>
                <w:sz w:val="20"/>
                <w:szCs w:val="32"/>
                <w:lang w:val="vi-VN"/>
              </w:rPr>
              <w:t xml:space="preserve"> </w:t>
            </w:r>
            <w:r>
              <w:rPr>
                <w:rFonts w:cs="Arial"/>
                <w:sz w:val="20"/>
                <w:szCs w:val="32"/>
              </w:rPr>
              <w:t>version document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6438C" w14:textId="2ECA9FAA" w:rsidR="00081578" w:rsidRPr="002573F7" w:rsidRDefault="00081578" w:rsidP="00FF3D1D">
            <w:pPr>
              <w:rPr>
                <w:rFonts w:cs="Arial"/>
                <w:sz w:val="20"/>
                <w:szCs w:val="32"/>
              </w:rPr>
            </w:pPr>
            <w:r>
              <w:rPr>
                <w:rFonts w:cs="Arial"/>
                <w:sz w:val="20"/>
                <w:szCs w:val="32"/>
              </w:rPr>
              <w:t>Binh Tran</w:t>
            </w:r>
          </w:p>
        </w:tc>
      </w:tr>
      <w:tr w:rsidR="00081578" w:rsidRPr="00C727F1" w14:paraId="71AB2A5E" w14:textId="77777777" w:rsidTr="00081578">
        <w:trPr>
          <w:cantSplit/>
          <w:trHeight w:val="36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D55F0" w14:textId="0D2DE28A" w:rsidR="00081578" w:rsidRPr="002573F7" w:rsidRDefault="00081578" w:rsidP="004A4CA5">
            <w:pPr>
              <w:rPr>
                <w:rFonts w:cs="Arial"/>
                <w:sz w:val="20"/>
                <w:szCs w:val="32"/>
              </w:rPr>
            </w:pPr>
            <w:r>
              <w:rPr>
                <w:rFonts w:cs="Arial"/>
                <w:sz w:val="20"/>
                <w:szCs w:val="32"/>
              </w:rPr>
              <w:t>0.2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BBD47" w14:textId="55B91AB4" w:rsidR="00081578" w:rsidRPr="00E71C0C" w:rsidRDefault="00E71C0C" w:rsidP="004A4CA5">
            <w:pPr>
              <w:rPr>
                <w:rFonts w:cs="Arial"/>
                <w:sz w:val="20"/>
                <w:szCs w:val="32"/>
              </w:rPr>
            </w:pPr>
            <w:r>
              <w:rPr>
                <w:rFonts w:cs="Arial"/>
                <w:sz w:val="20"/>
                <w:szCs w:val="32"/>
              </w:rPr>
              <w:t>Updated the SRS_ID for non-functional requirements, vendor as well as safety requirements in “</w:t>
            </w:r>
            <w:r w:rsidRPr="00E71C0C">
              <w:rPr>
                <w:rFonts w:cs="Arial"/>
                <w:b/>
                <w:bCs/>
                <w:sz w:val="20"/>
                <w:szCs w:val="32"/>
              </w:rPr>
              <w:t xml:space="preserve">SWS </w:t>
            </w:r>
            <w:r w:rsidRPr="00E71C0C">
              <w:rPr>
                <w:rFonts w:cs="Arial"/>
                <w:b/>
                <w:bCs/>
                <w:sz w:val="20"/>
                <w:szCs w:val="32"/>
              </w:rPr>
              <w:sym w:font="Wingdings" w:char="F0DF"/>
            </w:r>
            <w:r w:rsidRPr="00E71C0C">
              <w:rPr>
                <w:rFonts w:cs="Arial"/>
                <w:b/>
                <w:bCs/>
                <w:sz w:val="20"/>
                <w:szCs w:val="32"/>
              </w:rPr>
              <w:sym w:font="Wingdings" w:char="F0E0"/>
            </w:r>
            <w:r w:rsidRPr="00E71C0C">
              <w:rPr>
                <w:rFonts w:cs="Arial"/>
                <w:b/>
                <w:bCs/>
                <w:sz w:val="20"/>
                <w:szCs w:val="32"/>
              </w:rPr>
              <w:t xml:space="preserve"> SRS Uncovered </w:t>
            </w:r>
            <w:proofErr w:type="gramStart"/>
            <w:r w:rsidRPr="00E71C0C">
              <w:rPr>
                <w:rFonts w:cs="Arial"/>
                <w:b/>
                <w:bCs/>
                <w:sz w:val="20"/>
                <w:szCs w:val="32"/>
              </w:rPr>
              <w:t>IDs</w:t>
            </w:r>
            <w:r w:rsidRPr="00E71C0C">
              <w:rPr>
                <w:rFonts w:cs="Arial"/>
                <w:sz w:val="20"/>
                <w:szCs w:val="32"/>
              </w:rPr>
              <w:t>“</w:t>
            </w:r>
            <w:r>
              <w:rPr>
                <w:rFonts w:cs="Arial"/>
                <w:sz w:val="20"/>
                <w:szCs w:val="32"/>
              </w:rPr>
              <w:t xml:space="preserve"> section</w:t>
            </w:r>
            <w:proofErr w:type="gramEnd"/>
            <w:r>
              <w:rPr>
                <w:rFonts w:cs="Arial"/>
                <w:sz w:val="20"/>
                <w:szCs w:val="32"/>
              </w:rPr>
              <w:t>.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54D62" w14:textId="6EFBFF56" w:rsidR="00081578" w:rsidRPr="002573F7" w:rsidRDefault="00081578" w:rsidP="004A4CA5">
            <w:pPr>
              <w:rPr>
                <w:rFonts w:cs="Arial"/>
                <w:sz w:val="20"/>
                <w:szCs w:val="32"/>
              </w:rPr>
            </w:pPr>
            <w:r>
              <w:rPr>
                <w:rFonts w:cs="Arial"/>
                <w:sz w:val="20"/>
                <w:szCs w:val="32"/>
              </w:rPr>
              <w:t>Binh Tran</w:t>
            </w:r>
          </w:p>
        </w:tc>
      </w:tr>
    </w:tbl>
    <w:p w14:paraId="10F44A00" w14:textId="56344DF2" w:rsidR="00E5147D" w:rsidRDefault="00E5147D" w:rsidP="00E5147D">
      <w:pPr>
        <w:rPr>
          <w:lang w:val="en-GB"/>
        </w:rPr>
      </w:pPr>
    </w:p>
    <w:p w14:paraId="47426E48" w14:textId="4B4777E8" w:rsidR="00FC45AA" w:rsidRDefault="00FC45AA">
      <w:pPr>
        <w:jc w:val="left"/>
        <w:rPr>
          <w:lang w:val="en-GB"/>
        </w:rPr>
      </w:pPr>
      <w:r>
        <w:rPr>
          <w:lang w:val="en-GB"/>
        </w:rPr>
        <w:br w:type="page"/>
      </w:r>
    </w:p>
    <w:bookmarkEnd w:id="0" w:displacedByCustomXml="next"/>
    <w:sdt>
      <w:sdtPr>
        <w:rPr>
          <w:rFonts w:ascii="Arial" w:eastAsia="Times New Roman" w:hAnsi="Arial" w:cs="Times New Roman"/>
          <w:color w:val="auto"/>
          <w:sz w:val="24"/>
          <w:szCs w:val="24"/>
        </w:rPr>
        <w:id w:val="549789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E50E83" w14:textId="1C90FF6B" w:rsidR="00DB03AB" w:rsidRDefault="00DB03AB">
          <w:pPr>
            <w:pStyle w:val="TOCHeading"/>
          </w:pPr>
          <w:r>
            <w:t>Contents</w:t>
          </w:r>
        </w:p>
        <w:p w14:paraId="381F99B3" w14:textId="3D136F5E" w:rsidR="00125E1F" w:rsidRDefault="00DB03AB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0153" w:history="1">
            <w:r w:rsidR="00125E1F" w:rsidRPr="00527705">
              <w:rPr>
                <w:rStyle w:val="Hyperlink"/>
                <w:noProof/>
              </w:rPr>
              <w:t>1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>Introduction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_Toc230980153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5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2F584B89" w14:textId="0E691B17" w:rsidR="00125E1F" w:rsidRDefault="00000000">
          <w:pPr>
            <w:pStyle w:val="TO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230980154" w:history="1">
            <w:r w:rsidR="00125E1F" w:rsidRPr="00527705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>References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_Toc230980154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5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695682A3" w14:textId="64CC57BD" w:rsidR="00125E1F" w:rsidRDefault="00000000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230980155" w:history="1">
            <w:r w:rsidR="00125E1F" w:rsidRPr="00527705">
              <w:rPr>
                <w:rStyle w:val="Hyperlink"/>
                <w:noProof/>
              </w:rPr>
              <w:t>2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 xml:space="preserve">SWS </w:t>
            </w:r>
            <w:r w:rsidR="00125E1F" w:rsidRPr="00527705">
              <w:rPr>
                <w:rStyle w:val="Hyperlink"/>
                <w:noProof/>
              </w:rPr>
              <w:sym w:font="Wingdings" w:char="F0DF"/>
            </w:r>
            <w:r w:rsidR="00125E1F" w:rsidRPr="00527705">
              <w:rPr>
                <w:rStyle w:val="Hyperlink"/>
                <w:noProof/>
              </w:rPr>
              <w:sym w:font="Wingdings" w:char="F0E0"/>
            </w:r>
            <w:r w:rsidR="00125E1F" w:rsidRPr="00527705">
              <w:rPr>
                <w:rStyle w:val="Hyperlink"/>
                <w:noProof/>
              </w:rPr>
              <w:t xml:space="preserve"> SRS Uncovered IDs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_Toc230980155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6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36DE8613" w14:textId="00C3BA1B" w:rsidR="00125E1F" w:rsidRDefault="00000000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230980156" w:history="1">
            <w:r w:rsidR="00125E1F" w:rsidRPr="00527705">
              <w:rPr>
                <w:rStyle w:val="Hyperlink"/>
                <w:noProof/>
              </w:rPr>
              <w:t>3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 xml:space="preserve">SRS </w:t>
            </w:r>
            <w:r w:rsidR="00125E1F" w:rsidRPr="00527705">
              <w:rPr>
                <w:rStyle w:val="Hyperlink"/>
                <w:noProof/>
              </w:rPr>
              <w:sym w:font="Wingdings" w:char="F0DF"/>
            </w:r>
            <w:r w:rsidR="00125E1F" w:rsidRPr="00527705">
              <w:rPr>
                <w:rStyle w:val="Hyperlink"/>
                <w:noProof/>
              </w:rPr>
              <w:sym w:font="Wingdings" w:char="F0E0"/>
            </w:r>
            <w:r w:rsidR="00125E1F" w:rsidRPr="00527705">
              <w:rPr>
                <w:rStyle w:val="Hyperlink"/>
                <w:noProof/>
              </w:rPr>
              <w:t xml:space="preserve"> SAD Uncovered IDs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_Toc230980156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9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11CA5F19" w14:textId="4B6C7BDE" w:rsidR="00125E1F" w:rsidRDefault="00000000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230980157" w:history="1">
            <w:r w:rsidR="00125E1F" w:rsidRPr="00527705">
              <w:rPr>
                <w:rStyle w:val="Hyperlink"/>
                <w:noProof/>
              </w:rPr>
              <w:t>4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 xml:space="preserve">SAD </w:t>
            </w:r>
            <w:r w:rsidR="00125E1F" w:rsidRPr="00527705">
              <w:rPr>
                <w:rStyle w:val="Hyperlink"/>
                <w:noProof/>
              </w:rPr>
              <w:sym w:font="Wingdings" w:char="F0DF"/>
            </w:r>
            <w:r w:rsidR="00125E1F" w:rsidRPr="00527705">
              <w:rPr>
                <w:rStyle w:val="Hyperlink"/>
                <w:noProof/>
              </w:rPr>
              <w:sym w:font="Wingdings" w:char="F0E0"/>
            </w:r>
            <w:r w:rsidR="00125E1F" w:rsidRPr="00527705">
              <w:rPr>
                <w:rStyle w:val="Hyperlink"/>
                <w:noProof/>
              </w:rPr>
              <w:t xml:space="preserve"> SDD Uncovered IDs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_Toc230980157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10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1BAEED8B" w14:textId="6641D23D" w:rsidR="00125E1F" w:rsidRDefault="00000000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230980158" w:history="1">
            <w:r w:rsidR="00125E1F" w:rsidRPr="00527705">
              <w:rPr>
                <w:rStyle w:val="Hyperlink"/>
                <w:noProof/>
              </w:rPr>
              <w:t>5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 xml:space="preserve">SDD </w:t>
            </w:r>
            <w:r w:rsidR="00125E1F" w:rsidRPr="00527705">
              <w:rPr>
                <w:rStyle w:val="Hyperlink"/>
                <w:noProof/>
              </w:rPr>
              <w:sym w:font="Wingdings" w:char="F0DF"/>
            </w:r>
            <w:r w:rsidR="00125E1F" w:rsidRPr="00527705">
              <w:rPr>
                <w:rStyle w:val="Hyperlink"/>
                <w:noProof/>
              </w:rPr>
              <w:sym w:font="Wingdings" w:char="F0E0"/>
            </w:r>
            <w:r w:rsidR="00125E1F" w:rsidRPr="00527705">
              <w:rPr>
                <w:rStyle w:val="Hyperlink"/>
                <w:noProof/>
              </w:rPr>
              <w:t xml:space="preserve"> UT Uncovered IDs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_Toc230980158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11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20DBAE76" w14:textId="45F473FB" w:rsidR="00125E1F" w:rsidRDefault="00000000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230980159" w:history="1">
            <w:r w:rsidR="00125E1F" w:rsidRPr="00527705">
              <w:rPr>
                <w:rStyle w:val="Hyperlink"/>
                <w:noProof/>
              </w:rPr>
              <w:t>6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 xml:space="preserve">SAD </w:t>
            </w:r>
            <w:r w:rsidR="00125E1F" w:rsidRPr="00527705">
              <w:rPr>
                <w:rStyle w:val="Hyperlink"/>
                <w:noProof/>
              </w:rPr>
              <w:sym w:font="Wingdings" w:char="F0DF"/>
            </w:r>
            <w:r w:rsidR="00125E1F" w:rsidRPr="00527705">
              <w:rPr>
                <w:rStyle w:val="Hyperlink"/>
                <w:noProof/>
              </w:rPr>
              <w:sym w:font="Wingdings" w:char="F0E0"/>
            </w:r>
            <w:r w:rsidR="00125E1F" w:rsidRPr="00527705">
              <w:rPr>
                <w:rStyle w:val="Hyperlink"/>
                <w:noProof/>
              </w:rPr>
              <w:t xml:space="preserve"> ITP Uncovered IDs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_Toc230980159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12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26C0AADA" w14:textId="2E636C86" w:rsidR="00125E1F" w:rsidRDefault="00000000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230980160" w:history="1">
            <w:r w:rsidR="00125E1F" w:rsidRPr="00527705">
              <w:rPr>
                <w:rStyle w:val="Hyperlink"/>
                <w:noProof/>
              </w:rPr>
              <w:t>7</w:t>
            </w:r>
            <w:r w:rsidR="00125E1F">
              <w:rPr>
                <w:rFonts w:asciiTheme="minorHAnsi" w:eastAsiaTheme="minorEastAsia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="00125E1F" w:rsidRPr="00527705">
              <w:rPr>
                <w:rStyle w:val="Hyperlink"/>
                <w:noProof/>
              </w:rPr>
              <w:t xml:space="preserve">SRS </w:t>
            </w:r>
            <w:r w:rsidR="00125E1F" w:rsidRPr="00527705">
              <w:rPr>
                <w:rStyle w:val="Hyperlink"/>
                <w:noProof/>
              </w:rPr>
              <w:sym w:font="Wingdings" w:char="F0DF"/>
            </w:r>
            <w:r w:rsidR="00125E1F" w:rsidRPr="00527705">
              <w:rPr>
                <w:rStyle w:val="Hyperlink"/>
                <w:noProof/>
              </w:rPr>
              <w:sym w:font="Wingdings" w:char="F0E0"/>
            </w:r>
            <w:r w:rsidR="00125E1F" w:rsidRPr="00527705">
              <w:rPr>
                <w:rStyle w:val="Hyperlink"/>
                <w:noProof/>
              </w:rPr>
              <w:t xml:space="preserve"> ITP Uncovered IDs</w:t>
            </w:r>
            <w:r w:rsidR="00125E1F">
              <w:rPr>
                <w:noProof/>
                <w:webHidden/>
              </w:rPr>
              <w:tab/>
            </w:r>
            <w:r w:rsidR="00125E1F">
              <w:rPr>
                <w:noProof/>
                <w:webHidden/>
              </w:rPr>
              <w:fldChar w:fldCharType="begin"/>
            </w:r>
            <w:r w:rsidR="00125E1F">
              <w:rPr>
                <w:noProof/>
                <w:webHidden/>
              </w:rPr>
              <w:instrText xml:space="preserve"> PAGEREF _Toc230980160 \h </w:instrText>
            </w:r>
            <w:r w:rsidR="00125E1F">
              <w:rPr>
                <w:noProof/>
                <w:webHidden/>
              </w:rPr>
            </w:r>
            <w:r w:rsidR="00125E1F">
              <w:rPr>
                <w:noProof/>
                <w:webHidden/>
              </w:rPr>
              <w:fldChar w:fldCharType="separate"/>
            </w:r>
            <w:r w:rsidR="00125E1F">
              <w:rPr>
                <w:noProof/>
                <w:webHidden/>
              </w:rPr>
              <w:t>13</w:t>
            </w:r>
            <w:r w:rsidR="00125E1F">
              <w:rPr>
                <w:noProof/>
                <w:webHidden/>
              </w:rPr>
              <w:fldChar w:fldCharType="end"/>
            </w:r>
          </w:hyperlink>
        </w:p>
        <w:p w14:paraId="67CE5D4F" w14:textId="486739B2" w:rsidR="00923CEA" w:rsidRDefault="00DB03AB" w:rsidP="00923CE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18F051F" w14:textId="77777777" w:rsidR="00125E1F" w:rsidRDefault="00267D4E" w:rsidP="0027332C">
      <w:pPr>
        <w:pStyle w:val="TOCHeading"/>
        <w:spacing w:line="276" w:lineRule="auto"/>
        <w:rPr>
          <w:noProof/>
        </w:rPr>
      </w:pPr>
      <w:r>
        <w:t>List of Tables</w:t>
      </w:r>
      <w:r w:rsidR="00EB704A">
        <w:rPr>
          <w:rFonts w:ascii="Arial" w:hAnsi="Arial" w:cs="Arial"/>
          <w:b/>
          <w:sz w:val="28"/>
          <w:szCs w:val="28"/>
          <w:lang w:val="en-GB"/>
        </w:rPr>
        <w:fldChar w:fldCharType="begin"/>
      </w:r>
      <w:r w:rsidR="00EB704A">
        <w:rPr>
          <w:rFonts w:ascii="Arial" w:hAnsi="Arial" w:cs="Arial"/>
          <w:b/>
          <w:sz w:val="28"/>
          <w:szCs w:val="28"/>
          <w:lang w:val="en-GB"/>
        </w:rPr>
        <w:instrText xml:space="preserve"> TOC \c "Table" </w:instrText>
      </w:r>
      <w:r w:rsidR="00EB704A">
        <w:rPr>
          <w:rFonts w:ascii="Arial" w:hAnsi="Arial" w:cs="Arial"/>
          <w:b/>
          <w:sz w:val="28"/>
          <w:szCs w:val="28"/>
          <w:lang w:val="en-GB"/>
        </w:rPr>
        <w:fldChar w:fldCharType="separate"/>
      </w:r>
    </w:p>
    <w:p w14:paraId="06C449BC" w14:textId="64DC514C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1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34D721C" w14:textId="56C24CEB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2 SWS IDs Missed in SWS &lt;--&gt; SRS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1F7A95" w14:textId="6480EDDB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3 SRS IDs Missed in SWS &lt;--&gt; SRS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BAE7ADF" w14:textId="2D5F4DB2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4 SRS IDs Missed in SRS &lt;--&gt; SAD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FACA78F" w14:textId="400A4337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5 SAD IDs Missed in SRS &lt;--&gt; SAD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DA4FE2D" w14:textId="6B2FC6AF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6 SAD Items Missed in SAD &lt;--&gt; SDD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DB7ED79" w14:textId="701E2B3B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7 SDD IDs Missed in SAD &lt;--&gt; SDD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41E0EBB" w14:textId="100E982D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8 SDD IDs Missed in SDD &lt;--&gt; UT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027D242" w14:textId="2172CA01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9 UT IDs Missed in SDD &lt;--&gt; UT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2B9FBE8" w14:textId="0F5358A7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10 SAD Items Missed in SAD &lt;--&gt; ITP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401A329" w14:textId="491BAF00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11 IT IDs Missed in ITP &lt;--&gt; SAD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DDD385C" w14:textId="421981F4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12 SRS IDs Missed in SRS &lt;--&gt; FT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AC7F171" w14:textId="4C681BF7" w:rsidR="00125E1F" w:rsidRDefault="00125E1F">
      <w:pPr>
        <w:pStyle w:val="TableofFigures"/>
        <w:tabs>
          <w:tab w:val="right" w:leader="dot" w:pos="971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Table 13 FT IDs Missed in SRS &lt;--&gt; FT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_Toc230980173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58A575E" w14:textId="72C4EA12" w:rsidR="00413D7D" w:rsidRDefault="00EB704A" w:rsidP="00413D7D">
      <w:pPr>
        <w:pStyle w:val="TOCHeading"/>
        <w:spacing w:line="276" w:lineRule="auto"/>
        <w:rPr>
          <w:lang w:val="en-GB"/>
        </w:rPr>
      </w:pPr>
      <w:r>
        <w:rPr>
          <w:rFonts w:ascii="Arial" w:hAnsi="Arial" w:cs="Arial"/>
          <w:b/>
          <w:sz w:val="28"/>
          <w:szCs w:val="28"/>
          <w:lang w:val="en-GB"/>
        </w:rPr>
        <w:fldChar w:fldCharType="end"/>
      </w:r>
      <w:r w:rsidR="00413D7D">
        <w:rPr>
          <w:lang w:val="en-GB"/>
        </w:rPr>
        <w:t xml:space="preserve"> </w:t>
      </w:r>
    </w:p>
    <w:p w14:paraId="6A662B35" w14:textId="2A2EA1A5" w:rsidR="004329A7" w:rsidRDefault="004329A7" w:rsidP="0027332C">
      <w:pPr>
        <w:tabs>
          <w:tab w:val="right" w:leader="dot" w:pos="8640"/>
        </w:tabs>
        <w:spacing w:line="276" w:lineRule="auto"/>
        <w:rPr>
          <w:lang w:val="en-GB"/>
        </w:rPr>
      </w:pPr>
      <w:r>
        <w:rPr>
          <w:lang w:val="en-GB"/>
        </w:rPr>
        <w:br w:type="page"/>
      </w:r>
    </w:p>
    <w:p w14:paraId="554E430B" w14:textId="547DA79F" w:rsidR="004F4ACE" w:rsidRDefault="004F4ACE" w:rsidP="0027332C">
      <w:pPr>
        <w:pStyle w:val="Heading1"/>
        <w:tabs>
          <w:tab w:val="left" w:pos="3402"/>
        </w:tabs>
        <w:spacing w:line="276" w:lineRule="auto"/>
      </w:pPr>
      <w:bookmarkStart w:id="1" w:name="_Toc342663420"/>
      <w:bookmarkStart w:id="2" w:name="_Toc472249970"/>
      <w:bookmarkStart w:id="3" w:name="_Toc6239422"/>
      <w:bookmarkStart w:id="4" w:name="_Toc48746575"/>
      <w:bookmarkStart w:id="5" w:name="_Toc230980153"/>
      <w:r>
        <w:lastRenderedPageBreak/>
        <w:t>Introduction</w:t>
      </w:r>
      <w:bookmarkEnd w:id="1"/>
      <w:bookmarkEnd w:id="2"/>
      <w:bookmarkEnd w:id="3"/>
      <w:bookmarkEnd w:id="4"/>
      <w:bookmarkEnd w:id="5"/>
    </w:p>
    <w:p w14:paraId="155F63BF" w14:textId="03442BD2" w:rsidR="003F743C" w:rsidRDefault="0043142E" w:rsidP="00A7414A">
      <w:pPr>
        <w:tabs>
          <w:tab w:val="left" w:pos="3402"/>
        </w:tabs>
        <w:spacing w:line="276" w:lineRule="auto"/>
        <w:rPr>
          <w:rFonts w:cs="Arial"/>
          <w:lang w:val="en-GB"/>
        </w:rPr>
      </w:pPr>
      <w:bookmarkStart w:id="6" w:name="_Toc6239423"/>
      <w:r>
        <w:rPr>
          <w:rFonts w:cs="Arial"/>
          <w:lang w:val="en-GB"/>
        </w:rPr>
        <w:t xml:space="preserve">This document </w:t>
      </w:r>
      <w:r w:rsidR="00F8731E">
        <w:rPr>
          <w:rFonts w:cs="Arial"/>
          <w:lang w:val="en-GB"/>
        </w:rPr>
        <w:t xml:space="preserve">lists down the Un-covered </w:t>
      </w:r>
      <w:r w:rsidR="00645CBA">
        <w:rPr>
          <w:rFonts w:cs="Arial"/>
          <w:lang w:val="en-GB"/>
        </w:rPr>
        <w:t>Items/</w:t>
      </w:r>
      <w:r w:rsidR="00F8731E">
        <w:rPr>
          <w:rFonts w:cs="Arial"/>
          <w:lang w:val="en-GB"/>
        </w:rPr>
        <w:t>IDs in the Traceability report and justification.</w:t>
      </w:r>
      <w:bookmarkEnd w:id="6"/>
    </w:p>
    <w:p w14:paraId="58B48ACE" w14:textId="77777777" w:rsidR="00880020" w:rsidRDefault="00880020" w:rsidP="00880020">
      <w:pPr>
        <w:pStyle w:val="Heading2"/>
        <w:ind w:left="630" w:hanging="630"/>
      </w:pPr>
      <w:bookmarkStart w:id="7" w:name="_Toc472249971"/>
      <w:bookmarkStart w:id="8" w:name="_Toc6239424"/>
      <w:bookmarkStart w:id="9" w:name="_Toc48746759"/>
      <w:bookmarkStart w:id="10" w:name="_Toc230980154"/>
      <w:r>
        <w:t>References</w:t>
      </w:r>
      <w:bookmarkEnd w:id="7"/>
      <w:bookmarkEnd w:id="8"/>
      <w:bookmarkEnd w:id="9"/>
      <w:bookmarkEnd w:id="10"/>
    </w:p>
    <w:p w14:paraId="27CC4754" w14:textId="48BE8FBE" w:rsidR="00880020" w:rsidRPr="004019AF" w:rsidRDefault="00880020" w:rsidP="00880020">
      <w:pPr>
        <w:pStyle w:val="Caption"/>
        <w:rPr>
          <w:rStyle w:val="Strong"/>
        </w:rPr>
      </w:pPr>
      <w:bookmarkStart w:id="11" w:name="_Toc230980161"/>
      <w:r>
        <w:t xml:space="preserve">Table </w:t>
      </w:r>
      <w:fldSimple w:instr=" SEQ Table \* ARABIC ">
        <w:r w:rsidR="00125E1F">
          <w:rPr>
            <w:noProof/>
          </w:rPr>
          <w:t>1</w:t>
        </w:r>
      </w:fldSimple>
      <w:r>
        <w:t xml:space="preserve"> References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5779"/>
        <w:gridCol w:w="2912"/>
      </w:tblGrid>
      <w:tr w:rsidR="00932BB2" w:rsidRPr="004019AF" w14:paraId="71DC2761" w14:textId="77777777" w:rsidTr="00081578">
        <w:tc>
          <w:tcPr>
            <w:tcW w:w="1019" w:type="dxa"/>
            <w:shd w:val="clear" w:color="auto" w:fill="D9D9D9" w:themeFill="background1" w:themeFillShade="D9"/>
          </w:tcPr>
          <w:p w14:paraId="6CD277CB" w14:textId="77777777" w:rsidR="00932BB2" w:rsidRPr="004019AF" w:rsidRDefault="00932BB2" w:rsidP="00DF0E02">
            <w:pPr>
              <w:rPr>
                <w:rStyle w:val="Strong"/>
              </w:rPr>
            </w:pPr>
            <w:r w:rsidRPr="004019AF">
              <w:rPr>
                <w:rStyle w:val="Strong"/>
              </w:rPr>
              <w:t xml:space="preserve">     No</w:t>
            </w:r>
          </w:p>
        </w:tc>
        <w:tc>
          <w:tcPr>
            <w:tcW w:w="5779" w:type="dxa"/>
            <w:shd w:val="clear" w:color="auto" w:fill="D9D9D9" w:themeFill="background1" w:themeFillShade="D9"/>
          </w:tcPr>
          <w:p w14:paraId="614AA500" w14:textId="77777777" w:rsidR="00932BB2" w:rsidRPr="004019AF" w:rsidRDefault="00932BB2" w:rsidP="00DF0E02">
            <w:pPr>
              <w:rPr>
                <w:rStyle w:val="Strong"/>
              </w:rPr>
            </w:pPr>
            <w:r w:rsidRPr="004019AF">
              <w:rPr>
                <w:rStyle w:val="Strong"/>
              </w:rPr>
              <w:t>Document name</w:t>
            </w:r>
          </w:p>
        </w:tc>
        <w:tc>
          <w:tcPr>
            <w:tcW w:w="2912" w:type="dxa"/>
            <w:shd w:val="clear" w:color="auto" w:fill="D9D9D9" w:themeFill="background1" w:themeFillShade="D9"/>
          </w:tcPr>
          <w:p w14:paraId="07A8CD64" w14:textId="77777777" w:rsidR="00932BB2" w:rsidRPr="004019AF" w:rsidRDefault="00932BB2" w:rsidP="00DF0E02">
            <w:pPr>
              <w:rPr>
                <w:rStyle w:val="Strong"/>
              </w:rPr>
            </w:pPr>
            <w:r w:rsidRPr="004019AF">
              <w:rPr>
                <w:rStyle w:val="Strong"/>
              </w:rPr>
              <w:t>Version</w:t>
            </w:r>
          </w:p>
        </w:tc>
      </w:tr>
      <w:tr w:rsidR="00932BB2" w14:paraId="59F21127" w14:textId="77777777" w:rsidTr="00081578">
        <w:tc>
          <w:tcPr>
            <w:tcW w:w="1019" w:type="dxa"/>
          </w:tcPr>
          <w:p w14:paraId="25DF9AF8" w14:textId="77777777" w:rsidR="00932BB2" w:rsidRPr="00587A94" w:rsidRDefault="00932BB2" w:rsidP="00932BB2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</w:p>
        </w:tc>
        <w:tc>
          <w:tcPr>
            <w:tcW w:w="5779" w:type="dxa"/>
          </w:tcPr>
          <w:p w14:paraId="0E48D0C6" w14:textId="77777777" w:rsidR="00932BB2" w:rsidRPr="00D41EA0" w:rsidRDefault="00932BB2" w:rsidP="00DF0E02">
            <w:r w:rsidRPr="00D41EA0">
              <w:t>Traceability report from SWS to SRS:</w:t>
            </w:r>
          </w:p>
          <w:p w14:paraId="1A7DE3A5" w14:textId="1047B686" w:rsidR="00932BB2" w:rsidRDefault="00932BB2" w:rsidP="00DF0E02">
            <w:r w:rsidRPr="00D41EA0">
              <w:t>AUTOSAR_CP_SWS_</w:t>
            </w:r>
            <w:r>
              <w:t>PWM</w:t>
            </w:r>
            <w:r w:rsidRPr="00D41EA0">
              <w:t>Driver.pdf</w:t>
            </w:r>
          </w:p>
          <w:p w14:paraId="6A92EEC1" w14:textId="60442621" w:rsidR="00932BB2" w:rsidRPr="00D41EA0" w:rsidRDefault="00932BB2" w:rsidP="00DF0E02">
            <w:r w:rsidRPr="00D41EA0">
              <w:t>SRS_</w:t>
            </w:r>
            <w:r>
              <w:t>PWM</w:t>
            </w:r>
            <w:r w:rsidRPr="00D41EA0">
              <w:t>_ASR24_11.xlsm</w:t>
            </w:r>
          </w:p>
          <w:p w14:paraId="21DE5CB3" w14:textId="27E192AC" w:rsidR="00932BB2" w:rsidRPr="00EF2E8C" w:rsidRDefault="00932BB2" w:rsidP="00DF0E02">
            <w:r w:rsidRPr="00D41EA0">
              <w:t>TM_</w:t>
            </w:r>
            <w:r>
              <w:t>PWM</w:t>
            </w:r>
            <w:r w:rsidRPr="00D41EA0">
              <w:t>_SWS_SRS_ASR24_11.html</w:t>
            </w:r>
          </w:p>
        </w:tc>
        <w:tc>
          <w:tcPr>
            <w:tcW w:w="2912" w:type="dxa"/>
          </w:tcPr>
          <w:p w14:paraId="6A96F8CB" w14:textId="77777777" w:rsidR="00932BB2" w:rsidRDefault="00932BB2" w:rsidP="00DF0E02">
            <w:pPr>
              <w:rPr>
                <w:lang w:val="en-GB"/>
              </w:rPr>
            </w:pPr>
          </w:p>
          <w:p w14:paraId="3CD385AC" w14:textId="77777777" w:rsidR="00932BB2" w:rsidRPr="00D41EA0" w:rsidRDefault="00932BB2" w:rsidP="00DF0E02">
            <w:r w:rsidRPr="00D41EA0">
              <w:t>R24-11</w:t>
            </w:r>
          </w:p>
          <w:p w14:paraId="19BBEFFA" w14:textId="07EE3575" w:rsidR="00932BB2" w:rsidRPr="00D41EA0" w:rsidRDefault="00081578" w:rsidP="00DF0E02">
            <w:r>
              <w:t>0.3</w:t>
            </w:r>
            <w:r w:rsidR="00932BB2" w:rsidRPr="00D41EA0">
              <w:br/>
              <w:t>-</w:t>
            </w:r>
          </w:p>
        </w:tc>
      </w:tr>
    </w:tbl>
    <w:p w14:paraId="586CE977" w14:textId="77777777" w:rsidR="00880020" w:rsidRPr="002B233A" w:rsidRDefault="00880020" w:rsidP="00880020"/>
    <w:p w14:paraId="6951C1FF" w14:textId="77777777" w:rsidR="00880020" w:rsidRDefault="00880020" w:rsidP="00A7414A">
      <w:pPr>
        <w:tabs>
          <w:tab w:val="left" w:pos="3402"/>
        </w:tabs>
        <w:spacing w:line="276" w:lineRule="auto"/>
        <w:rPr>
          <w:rFonts w:cs="Arial"/>
          <w:lang w:val="en-GB"/>
        </w:rPr>
      </w:pPr>
    </w:p>
    <w:p w14:paraId="2E387F5C" w14:textId="0B2447FB" w:rsidR="003F743C" w:rsidRDefault="003F743C" w:rsidP="00A7414A">
      <w:pPr>
        <w:tabs>
          <w:tab w:val="left" w:pos="3402"/>
        </w:tabs>
        <w:spacing w:line="276" w:lineRule="auto"/>
        <w:rPr>
          <w:rFonts w:cs="Arial"/>
          <w:lang w:val="en-GB"/>
        </w:rPr>
      </w:pPr>
    </w:p>
    <w:p w14:paraId="09EA28A0" w14:textId="3C09E976" w:rsidR="003F743C" w:rsidRDefault="003F743C">
      <w:pPr>
        <w:jc w:val="left"/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1FA883A3" w14:textId="61F1D9BA" w:rsidR="0068539D" w:rsidRDefault="00EA030C" w:rsidP="0068539D">
      <w:pPr>
        <w:pStyle w:val="Heading1"/>
      </w:pPr>
      <w:bookmarkStart w:id="12" w:name="_Toc472242374"/>
      <w:bookmarkStart w:id="13" w:name="_Toc472242880"/>
      <w:bookmarkStart w:id="14" w:name="_Toc472240917"/>
      <w:bookmarkStart w:id="15" w:name="_Toc472240920"/>
      <w:bookmarkStart w:id="16" w:name="_Toc472240921"/>
      <w:bookmarkStart w:id="17" w:name="_Toc472240922"/>
      <w:bookmarkStart w:id="18" w:name="_Toc472240923"/>
      <w:bookmarkStart w:id="19" w:name="_Toc472240924"/>
      <w:bookmarkStart w:id="20" w:name="_Toc472240931"/>
      <w:bookmarkStart w:id="21" w:name="_Toc472240932"/>
      <w:bookmarkStart w:id="22" w:name="_Toc472240933"/>
      <w:bookmarkStart w:id="23" w:name="_Toc472240938"/>
      <w:bookmarkStart w:id="24" w:name="_Toc472240939"/>
      <w:bookmarkStart w:id="25" w:name="_Toc472240940"/>
      <w:bookmarkStart w:id="26" w:name="_Toc472240948"/>
      <w:bookmarkStart w:id="27" w:name="_Toc472240953"/>
      <w:bookmarkStart w:id="28" w:name="_Toc472240954"/>
      <w:bookmarkStart w:id="29" w:name="_Toc472240955"/>
      <w:bookmarkStart w:id="30" w:name="_Toc472240960"/>
      <w:bookmarkStart w:id="31" w:name="_Toc472240963"/>
      <w:bookmarkStart w:id="32" w:name="_Toc472240964"/>
      <w:bookmarkStart w:id="33" w:name="_Toc472240965"/>
      <w:bookmarkStart w:id="34" w:name="_Toc472240966"/>
      <w:bookmarkStart w:id="35" w:name="_Toc472240968"/>
      <w:bookmarkStart w:id="36" w:name="_Toc472240970"/>
      <w:bookmarkStart w:id="37" w:name="_Toc472241011"/>
      <w:bookmarkStart w:id="38" w:name="_Toc472241088"/>
      <w:bookmarkStart w:id="39" w:name="_Toc472241171"/>
      <w:bookmarkStart w:id="40" w:name="_Toc472241261"/>
      <w:bookmarkStart w:id="41" w:name="_Toc428554397"/>
      <w:bookmarkStart w:id="42" w:name="_Toc428554398"/>
      <w:bookmarkStart w:id="43" w:name="_Toc428554399"/>
      <w:bookmarkStart w:id="44" w:name="_Toc428554400"/>
      <w:bookmarkStart w:id="45" w:name="_Toc428554401"/>
      <w:bookmarkStart w:id="46" w:name="_Toc428554402"/>
      <w:bookmarkStart w:id="47" w:name="_Toc428554403"/>
      <w:bookmarkStart w:id="48" w:name="_Toc428554404"/>
      <w:bookmarkStart w:id="49" w:name="_Toc428554405"/>
      <w:bookmarkStart w:id="50" w:name="_Toc428554406"/>
      <w:bookmarkStart w:id="51" w:name="_Toc428554407"/>
      <w:bookmarkStart w:id="52" w:name="_Toc428554408"/>
      <w:bookmarkStart w:id="53" w:name="_Toc428554409"/>
      <w:bookmarkStart w:id="54" w:name="_Toc428554410"/>
      <w:bookmarkStart w:id="55" w:name="_Toc428554411"/>
      <w:bookmarkStart w:id="56" w:name="_Toc428554412"/>
      <w:bookmarkStart w:id="57" w:name="_Toc430012855"/>
      <w:bookmarkStart w:id="58" w:name="_Toc430013021"/>
      <w:bookmarkStart w:id="59" w:name="_Toc433791404"/>
      <w:bookmarkStart w:id="60" w:name="_Toc433965648"/>
      <w:bookmarkStart w:id="61" w:name="_Toc433967408"/>
      <w:bookmarkStart w:id="62" w:name="_Toc433982333"/>
      <w:bookmarkStart w:id="63" w:name="_Toc434292792"/>
      <w:bookmarkStart w:id="64" w:name="_Toc434295604"/>
      <w:bookmarkStart w:id="65" w:name="_Toc434295794"/>
      <w:bookmarkStart w:id="66" w:name="_Toc434409848"/>
      <w:bookmarkStart w:id="67" w:name="_Toc434488814"/>
      <w:bookmarkStart w:id="68" w:name="_Toc434834718"/>
      <w:bookmarkStart w:id="69" w:name="_Toc434834943"/>
      <w:bookmarkStart w:id="70" w:name="_Toc435089683"/>
      <w:bookmarkStart w:id="71" w:name="_Toc435619790"/>
      <w:bookmarkStart w:id="72" w:name="_Toc436207567"/>
      <w:bookmarkStart w:id="73" w:name="_Toc436302502"/>
      <w:bookmarkStart w:id="74" w:name="_Toc436734172"/>
      <w:bookmarkStart w:id="75" w:name="_Toc437520745"/>
      <w:bookmarkStart w:id="76" w:name="_Toc437599337"/>
      <w:bookmarkStart w:id="77" w:name="_Toc437599624"/>
      <w:bookmarkStart w:id="78" w:name="_Toc439064699"/>
      <w:bookmarkStart w:id="79" w:name="_Toc439260581"/>
      <w:bookmarkStart w:id="80" w:name="_Toc439887199"/>
      <w:bookmarkStart w:id="81" w:name="_Toc441160490"/>
      <w:bookmarkStart w:id="82" w:name="_Toc447786062"/>
      <w:bookmarkStart w:id="83" w:name="_Toc448833771"/>
      <w:bookmarkStart w:id="84" w:name="_Toc450631736"/>
      <w:bookmarkStart w:id="85" w:name="_Toc450632390"/>
      <w:bookmarkStart w:id="86" w:name="_Toc462388047"/>
      <w:bookmarkStart w:id="87" w:name="_Toc462388650"/>
      <w:bookmarkStart w:id="88" w:name="_Toc469582514"/>
      <w:bookmarkStart w:id="89" w:name="_Toc471125276"/>
      <w:bookmarkStart w:id="90" w:name="_Toc471381804"/>
      <w:bookmarkStart w:id="91" w:name="_Toc89074638"/>
      <w:bookmarkStart w:id="92" w:name="_Toc230980155"/>
      <w:bookmarkStart w:id="93" w:name="_Toc48746577"/>
      <w:bookmarkStart w:id="94" w:name="_Toc5200377"/>
      <w:bookmarkStart w:id="95" w:name="_Toc11946553"/>
      <w:bookmarkStart w:id="96" w:name="_Toc5200357"/>
      <w:bookmarkStart w:id="97" w:name="_Toc11946532"/>
      <w:bookmarkStart w:id="98" w:name="_Toc6239428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>
        <w:lastRenderedPageBreak/>
        <w:t>SWS</w:t>
      </w:r>
      <w:r w:rsidR="0068539D">
        <w:t xml:space="preserve"> </w:t>
      </w:r>
      <w:r w:rsidR="0068539D" w:rsidRPr="0038113E">
        <w:sym w:font="Wingdings" w:char="F0DF"/>
      </w:r>
      <w:r w:rsidR="0068539D" w:rsidRPr="0038113E">
        <w:sym w:font="Wingdings" w:char="F0E0"/>
      </w:r>
      <w:r w:rsidR="0068539D">
        <w:t xml:space="preserve"> SRS Uncovered IDs</w:t>
      </w:r>
      <w:bookmarkEnd w:id="91"/>
      <w:bookmarkEnd w:id="92"/>
      <w:r w:rsidR="0068539D">
        <w:t xml:space="preserve"> </w:t>
      </w:r>
    </w:p>
    <w:p w14:paraId="1ECECCBF" w14:textId="3762A083" w:rsidR="0068539D" w:rsidRDefault="0068539D" w:rsidP="0068539D">
      <w:pPr>
        <w:pStyle w:val="Caption"/>
      </w:pPr>
      <w:bookmarkStart w:id="99" w:name="_Toc89074645"/>
      <w:bookmarkStart w:id="100" w:name="_Toc230980162"/>
      <w:r>
        <w:t xml:space="preserve">Table </w:t>
      </w:r>
      <w:fldSimple w:instr=" SEQ Table \* ARABIC ">
        <w:r w:rsidR="00125E1F">
          <w:rPr>
            <w:noProof/>
          </w:rPr>
          <w:t>2</w:t>
        </w:r>
      </w:fldSimple>
      <w:r>
        <w:t xml:space="preserve"> </w:t>
      </w:r>
      <w:r w:rsidR="00740DA9">
        <w:t>SWS</w:t>
      </w:r>
      <w:r>
        <w:t xml:space="preserve"> IDs Missed in </w:t>
      </w:r>
      <w:r w:rsidR="00C43C6D">
        <w:t>SWS</w:t>
      </w:r>
      <w:r>
        <w:t xml:space="preserve"> &lt;--&gt; SRS Report</w:t>
      </w:r>
      <w:bookmarkEnd w:id="99"/>
      <w:bookmarkEnd w:id="100"/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3378"/>
        <w:gridCol w:w="5527"/>
      </w:tblGrid>
      <w:tr w:rsidR="00FF3D1D" w14:paraId="3166BB14" w14:textId="77777777" w:rsidTr="003E4474"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</w:tcPr>
          <w:p w14:paraId="3513E027" w14:textId="3DADC1AC" w:rsidR="00FF3D1D" w:rsidRPr="00FF3D1D" w:rsidRDefault="005B23A3" w:rsidP="00FF3D1D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SWS</w:t>
            </w:r>
            <w:r w:rsidR="00FF3D1D" w:rsidRPr="00FF3D1D">
              <w:rPr>
                <w:rFonts w:cs="Arial"/>
                <w:b/>
                <w:bCs/>
                <w:color w:val="000000"/>
              </w:rPr>
              <w:t xml:space="preserve"> </w:t>
            </w:r>
            <w:r w:rsidR="00FF3D1D" w:rsidRPr="00D26C6D">
              <w:rPr>
                <w:rFonts w:cs="Arial"/>
                <w:b/>
                <w:bCs/>
                <w:color w:val="000000"/>
              </w:rPr>
              <w:t>ID</w:t>
            </w:r>
          </w:p>
        </w:tc>
        <w:tc>
          <w:tcPr>
            <w:tcW w:w="5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</w:tcPr>
          <w:p w14:paraId="568B19B9" w14:textId="0AC06A15" w:rsidR="00FF3D1D" w:rsidRPr="00FF3D1D" w:rsidRDefault="00FF3D1D" w:rsidP="00FF3D1D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D26C6D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201FA5" w14:paraId="58137756" w14:textId="77777777" w:rsidTr="003E4474">
        <w:tc>
          <w:tcPr>
            <w:tcW w:w="3378" w:type="dxa"/>
          </w:tcPr>
          <w:p w14:paraId="4D23C52F" w14:textId="71A9BD21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SWS_Pwm_00001</w:t>
            </w:r>
          </w:p>
        </w:tc>
        <w:tc>
          <w:tcPr>
            <w:tcW w:w="5527" w:type="dxa"/>
          </w:tcPr>
          <w:p w14:paraId="70506A86" w14:textId="4EB18C43" w:rsidR="00201FA5" w:rsidRDefault="00201FA5" w:rsidP="00201FA5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The requirement has been rejected</w:t>
            </w:r>
          </w:p>
        </w:tc>
      </w:tr>
      <w:tr w:rsidR="00201FA5" w14:paraId="40C2AC95" w14:textId="77777777" w:rsidTr="003E4474">
        <w:tc>
          <w:tcPr>
            <w:tcW w:w="3378" w:type="dxa"/>
          </w:tcPr>
          <w:p w14:paraId="7DD6045E" w14:textId="289643B1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SWS_Pwm_00065</w:t>
            </w:r>
          </w:p>
        </w:tc>
        <w:tc>
          <w:tcPr>
            <w:tcW w:w="5527" w:type="dxa"/>
          </w:tcPr>
          <w:p w14:paraId="16727A18" w14:textId="49F7CFF4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5A038982" w14:textId="77777777" w:rsidTr="003E4474">
        <w:tc>
          <w:tcPr>
            <w:tcW w:w="3378" w:type="dxa"/>
          </w:tcPr>
          <w:p w14:paraId="07639D02" w14:textId="16070BD2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SWS_Pwm_00154</w:t>
            </w:r>
          </w:p>
        </w:tc>
        <w:tc>
          <w:tcPr>
            <w:tcW w:w="5527" w:type="dxa"/>
          </w:tcPr>
          <w:p w14:paraId="138B1724" w14:textId="4983F13E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76E738C8" w14:textId="77777777" w:rsidTr="003E4474">
        <w:tc>
          <w:tcPr>
            <w:tcW w:w="3378" w:type="dxa"/>
          </w:tcPr>
          <w:p w14:paraId="54BF1A5D" w14:textId="3D834443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SWS_Pwm_00155</w:t>
            </w:r>
          </w:p>
        </w:tc>
        <w:tc>
          <w:tcPr>
            <w:tcW w:w="5527" w:type="dxa"/>
          </w:tcPr>
          <w:p w14:paraId="42634F55" w14:textId="2F1F4AA3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53929E5E" w14:textId="77777777" w:rsidTr="003E4474">
        <w:tc>
          <w:tcPr>
            <w:tcW w:w="3378" w:type="dxa"/>
          </w:tcPr>
          <w:p w14:paraId="1F7A46BF" w14:textId="48A39857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SWS_Pwm_00156</w:t>
            </w:r>
          </w:p>
        </w:tc>
        <w:tc>
          <w:tcPr>
            <w:tcW w:w="5527" w:type="dxa"/>
          </w:tcPr>
          <w:p w14:paraId="30F8CB0E" w14:textId="4AED2295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7895184E" w14:textId="77777777" w:rsidTr="003E4474">
        <w:tc>
          <w:tcPr>
            <w:tcW w:w="3378" w:type="dxa"/>
          </w:tcPr>
          <w:p w14:paraId="3AD26486" w14:textId="0462E4C3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SWS_Pwm_00157</w:t>
            </w:r>
          </w:p>
        </w:tc>
        <w:tc>
          <w:tcPr>
            <w:tcW w:w="5527" w:type="dxa"/>
          </w:tcPr>
          <w:p w14:paraId="3467437E" w14:textId="751ED92F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55B5CFD1" w14:textId="77777777" w:rsidTr="003E4474">
        <w:tc>
          <w:tcPr>
            <w:tcW w:w="3378" w:type="dxa"/>
          </w:tcPr>
          <w:p w14:paraId="0AD258E2" w14:textId="3FFECFFF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SWS_Pwm_00158</w:t>
            </w:r>
          </w:p>
        </w:tc>
        <w:tc>
          <w:tcPr>
            <w:tcW w:w="5527" w:type="dxa"/>
          </w:tcPr>
          <w:p w14:paraId="42A882FC" w14:textId="0BC288E3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707D240D" w14:textId="77777777" w:rsidTr="003E4474">
        <w:tc>
          <w:tcPr>
            <w:tcW w:w="3378" w:type="dxa"/>
          </w:tcPr>
          <w:p w14:paraId="3AF26FB3" w14:textId="61D81B01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SWS_Pwm_00159</w:t>
            </w:r>
          </w:p>
        </w:tc>
        <w:tc>
          <w:tcPr>
            <w:tcW w:w="5527" w:type="dxa"/>
          </w:tcPr>
          <w:p w14:paraId="01B3F9A7" w14:textId="3E863A8E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084A097C" w14:textId="77777777" w:rsidTr="003E4474">
        <w:tc>
          <w:tcPr>
            <w:tcW w:w="3378" w:type="dxa"/>
          </w:tcPr>
          <w:p w14:paraId="0BDD0342" w14:textId="64971F74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SWS_Pwm_00160</w:t>
            </w:r>
          </w:p>
        </w:tc>
        <w:tc>
          <w:tcPr>
            <w:tcW w:w="5527" w:type="dxa"/>
          </w:tcPr>
          <w:p w14:paraId="38D2C12F" w14:textId="7F847869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2A17B9A7" w14:textId="77777777" w:rsidTr="003E4474">
        <w:tc>
          <w:tcPr>
            <w:tcW w:w="3378" w:type="dxa"/>
          </w:tcPr>
          <w:p w14:paraId="1B5A929F" w14:textId="1FA2730C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SWS_Pwm_00161</w:t>
            </w:r>
          </w:p>
        </w:tc>
        <w:tc>
          <w:tcPr>
            <w:tcW w:w="5527" w:type="dxa"/>
          </w:tcPr>
          <w:p w14:paraId="7CB7968E" w14:textId="2B185726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10A39197" w14:textId="77777777" w:rsidTr="003E4474">
        <w:tc>
          <w:tcPr>
            <w:tcW w:w="3378" w:type="dxa"/>
          </w:tcPr>
          <w:p w14:paraId="6B39FD14" w14:textId="2B873158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SWS_Pwm_00162</w:t>
            </w:r>
          </w:p>
        </w:tc>
        <w:tc>
          <w:tcPr>
            <w:tcW w:w="5527" w:type="dxa"/>
          </w:tcPr>
          <w:p w14:paraId="2AAED80F" w14:textId="65E19BE2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381022EF" w14:textId="77777777" w:rsidTr="003E4474">
        <w:tc>
          <w:tcPr>
            <w:tcW w:w="3378" w:type="dxa"/>
          </w:tcPr>
          <w:p w14:paraId="6E151509" w14:textId="58898011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SWS_Pwm_00163</w:t>
            </w:r>
          </w:p>
        </w:tc>
        <w:tc>
          <w:tcPr>
            <w:tcW w:w="5527" w:type="dxa"/>
          </w:tcPr>
          <w:p w14:paraId="39D4E98A" w14:textId="1F82DF18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14E9A94C" w14:textId="77777777" w:rsidTr="003E4474">
        <w:tc>
          <w:tcPr>
            <w:tcW w:w="3378" w:type="dxa"/>
          </w:tcPr>
          <w:p w14:paraId="5E18EF75" w14:textId="3F7B81EB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SWS_Pwm_00164</w:t>
            </w:r>
          </w:p>
        </w:tc>
        <w:tc>
          <w:tcPr>
            <w:tcW w:w="5527" w:type="dxa"/>
          </w:tcPr>
          <w:p w14:paraId="7DA74407" w14:textId="186FA58E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02FEFBA6" w14:textId="77777777" w:rsidTr="003E4474">
        <w:tc>
          <w:tcPr>
            <w:tcW w:w="3378" w:type="dxa"/>
          </w:tcPr>
          <w:p w14:paraId="631079B0" w14:textId="64F58BE3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SWS_Pwm_00174</w:t>
            </w:r>
          </w:p>
        </w:tc>
        <w:tc>
          <w:tcPr>
            <w:tcW w:w="5527" w:type="dxa"/>
          </w:tcPr>
          <w:p w14:paraId="0A192DCE" w14:textId="3A8D2331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0EEAB75D" w14:textId="77777777" w:rsidTr="003E4474">
        <w:tc>
          <w:tcPr>
            <w:tcW w:w="3378" w:type="dxa"/>
          </w:tcPr>
          <w:p w14:paraId="0B08D18B" w14:textId="36841F75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SWS_Pwm_00175</w:t>
            </w:r>
          </w:p>
        </w:tc>
        <w:tc>
          <w:tcPr>
            <w:tcW w:w="5527" w:type="dxa"/>
          </w:tcPr>
          <w:p w14:paraId="6C5B8ADA" w14:textId="3643D176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4F2B4B22" w14:textId="77777777" w:rsidTr="003E4474">
        <w:tc>
          <w:tcPr>
            <w:tcW w:w="3378" w:type="dxa"/>
          </w:tcPr>
          <w:p w14:paraId="5D891DCF" w14:textId="6FCDC3F8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SWS_Pwm_00176</w:t>
            </w:r>
          </w:p>
        </w:tc>
        <w:tc>
          <w:tcPr>
            <w:tcW w:w="5527" w:type="dxa"/>
          </w:tcPr>
          <w:p w14:paraId="704982C9" w14:textId="195D2E08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77F1057B" w14:textId="77777777" w:rsidTr="003E4474">
        <w:tc>
          <w:tcPr>
            <w:tcW w:w="3378" w:type="dxa"/>
          </w:tcPr>
          <w:p w14:paraId="4AEE49C4" w14:textId="19863B3A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SWS_Pwm_00202</w:t>
            </w:r>
          </w:p>
        </w:tc>
        <w:tc>
          <w:tcPr>
            <w:tcW w:w="5527" w:type="dxa"/>
          </w:tcPr>
          <w:p w14:paraId="3290CC0E" w14:textId="08599708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201FA5" w14:paraId="4B5334C1" w14:textId="77777777" w:rsidTr="003E4474">
        <w:tc>
          <w:tcPr>
            <w:tcW w:w="3378" w:type="dxa"/>
          </w:tcPr>
          <w:p w14:paraId="746C3C10" w14:textId="485C0BE7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CA5E90">
              <w:t>SWS_Pwm_00200</w:t>
            </w:r>
          </w:p>
        </w:tc>
        <w:tc>
          <w:tcPr>
            <w:tcW w:w="5527" w:type="dxa"/>
          </w:tcPr>
          <w:p w14:paraId="77491FBB" w14:textId="5E0FBC63" w:rsidR="00201FA5" w:rsidRDefault="00201FA5" w:rsidP="00201FA5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497C7036" w14:textId="77777777" w:rsidTr="003E4474">
        <w:tc>
          <w:tcPr>
            <w:tcW w:w="3378" w:type="dxa"/>
          </w:tcPr>
          <w:p w14:paraId="0AE2C9C9" w14:textId="73BD40D3" w:rsidR="003E4474" w:rsidRPr="00CA5E90" w:rsidRDefault="003E4474" w:rsidP="003E4474">
            <w:pPr>
              <w:spacing w:line="276" w:lineRule="auto"/>
            </w:pPr>
            <w:r w:rsidRPr="00827965">
              <w:t>SWS_Pwm_00165</w:t>
            </w:r>
          </w:p>
        </w:tc>
        <w:tc>
          <w:tcPr>
            <w:tcW w:w="5527" w:type="dxa"/>
          </w:tcPr>
          <w:p w14:paraId="3963ECB3" w14:textId="3E6CC155" w:rsidR="003E4474" w:rsidRPr="00E6141D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8FB3406" w14:textId="77777777" w:rsidTr="003E4474">
        <w:tc>
          <w:tcPr>
            <w:tcW w:w="3378" w:type="dxa"/>
          </w:tcPr>
          <w:p w14:paraId="521BB8A3" w14:textId="7E73394B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</w:t>
            </w:r>
            <w:r w:rsidRPr="003E4474">
              <w:rPr>
                <w:color w:val="000000" w:themeColor="text1"/>
              </w:rPr>
              <w:t>Pwm_00197</w:t>
            </w:r>
          </w:p>
        </w:tc>
        <w:tc>
          <w:tcPr>
            <w:tcW w:w="5527" w:type="dxa"/>
          </w:tcPr>
          <w:p w14:paraId="0C872DF8" w14:textId="5134A7A3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7EAB58F" w14:textId="77777777" w:rsidTr="003E4474">
        <w:tc>
          <w:tcPr>
            <w:tcW w:w="3378" w:type="dxa"/>
          </w:tcPr>
          <w:p w14:paraId="1807951C" w14:textId="6DC6093E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SWS_Pwm_00166</w:t>
            </w:r>
          </w:p>
        </w:tc>
        <w:tc>
          <w:tcPr>
            <w:tcW w:w="5527" w:type="dxa"/>
          </w:tcPr>
          <w:p w14:paraId="75F01F39" w14:textId="3E1E6E38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0E574B09" w14:textId="77777777" w:rsidTr="003E4474">
        <w:tc>
          <w:tcPr>
            <w:tcW w:w="3378" w:type="dxa"/>
          </w:tcPr>
          <w:p w14:paraId="2243FF80" w14:textId="5A156A49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SWS_Pwm_00167</w:t>
            </w:r>
          </w:p>
        </w:tc>
        <w:tc>
          <w:tcPr>
            <w:tcW w:w="5527" w:type="dxa"/>
          </w:tcPr>
          <w:p w14:paraId="25AD8F18" w14:textId="67F7424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E90079D" w14:textId="77777777" w:rsidTr="003E4474">
        <w:tc>
          <w:tcPr>
            <w:tcW w:w="3378" w:type="dxa"/>
          </w:tcPr>
          <w:p w14:paraId="45E65E67" w14:textId="19CD629B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SWS_Pwm_00168</w:t>
            </w:r>
          </w:p>
        </w:tc>
        <w:tc>
          <w:tcPr>
            <w:tcW w:w="5527" w:type="dxa"/>
          </w:tcPr>
          <w:p w14:paraId="31C06FDC" w14:textId="786F3615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9796C89" w14:textId="77777777" w:rsidTr="003E4474">
        <w:tc>
          <w:tcPr>
            <w:tcW w:w="3378" w:type="dxa"/>
          </w:tcPr>
          <w:p w14:paraId="3680F0D2" w14:textId="5129CE5A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SWS_Pwm_00169</w:t>
            </w:r>
          </w:p>
        </w:tc>
        <w:tc>
          <w:tcPr>
            <w:tcW w:w="5527" w:type="dxa"/>
          </w:tcPr>
          <w:p w14:paraId="0BA37984" w14:textId="4830A5B7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5C8C1334" w14:textId="77777777" w:rsidTr="003E4474">
        <w:tc>
          <w:tcPr>
            <w:tcW w:w="3378" w:type="dxa"/>
          </w:tcPr>
          <w:p w14:paraId="6245845B" w14:textId="28A6AFAE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SWS_Pwm_00170</w:t>
            </w:r>
          </w:p>
        </w:tc>
        <w:tc>
          <w:tcPr>
            <w:tcW w:w="5527" w:type="dxa"/>
          </w:tcPr>
          <w:p w14:paraId="1FF386EE" w14:textId="24DC4514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64F75AF4" w14:textId="77777777" w:rsidTr="003E4474">
        <w:tc>
          <w:tcPr>
            <w:tcW w:w="3378" w:type="dxa"/>
          </w:tcPr>
          <w:p w14:paraId="04C99B52" w14:textId="48459D7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SWS_Pwm_00171</w:t>
            </w:r>
          </w:p>
        </w:tc>
        <w:tc>
          <w:tcPr>
            <w:tcW w:w="5527" w:type="dxa"/>
          </w:tcPr>
          <w:p w14:paraId="45583BB5" w14:textId="4FE6F94A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5C001AB" w14:textId="77777777" w:rsidTr="003E4474">
        <w:tc>
          <w:tcPr>
            <w:tcW w:w="3378" w:type="dxa"/>
          </w:tcPr>
          <w:p w14:paraId="0069386F" w14:textId="65821C84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SWS_Pwm_00172</w:t>
            </w:r>
          </w:p>
        </w:tc>
        <w:tc>
          <w:tcPr>
            <w:tcW w:w="5527" w:type="dxa"/>
          </w:tcPr>
          <w:p w14:paraId="5FA69C1E" w14:textId="09B1DB7F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7FE8DFD" w14:textId="77777777" w:rsidTr="003E4474">
        <w:tc>
          <w:tcPr>
            <w:tcW w:w="3378" w:type="dxa"/>
          </w:tcPr>
          <w:p w14:paraId="020CCC06" w14:textId="76495930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SWS_Pwm_00173</w:t>
            </w:r>
          </w:p>
        </w:tc>
        <w:tc>
          <w:tcPr>
            <w:tcW w:w="5527" w:type="dxa"/>
          </w:tcPr>
          <w:p w14:paraId="3FFBBFEC" w14:textId="79D890B0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66E72D7" w14:textId="77777777" w:rsidTr="003E4474">
        <w:tc>
          <w:tcPr>
            <w:tcW w:w="3378" w:type="dxa"/>
          </w:tcPr>
          <w:p w14:paraId="3B99F7CE" w14:textId="5C63A677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SWS_Pwm_00194</w:t>
            </w:r>
          </w:p>
        </w:tc>
        <w:tc>
          <w:tcPr>
            <w:tcW w:w="5527" w:type="dxa"/>
          </w:tcPr>
          <w:p w14:paraId="1CC46BF6" w14:textId="4F691645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00AAB2EF" w14:textId="77777777" w:rsidTr="003E4474">
        <w:tc>
          <w:tcPr>
            <w:tcW w:w="3378" w:type="dxa"/>
          </w:tcPr>
          <w:p w14:paraId="46387DF8" w14:textId="7961E88D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SWS_Pwm_00195</w:t>
            </w:r>
          </w:p>
        </w:tc>
        <w:tc>
          <w:tcPr>
            <w:tcW w:w="5527" w:type="dxa"/>
          </w:tcPr>
          <w:p w14:paraId="00456119" w14:textId="3EE65026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018E336" w14:textId="77777777" w:rsidTr="003E4474">
        <w:tc>
          <w:tcPr>
            <w:tcW w:w="3378" w:type="dxa"/>
          </w:tcPr>
          <w:p w14:paraId="2F9F2CCE" w14:textId="36484412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SWS_Pwm_00196</w:t>
            </w:r>
          </w:p>
        </w:tc>
        <w:tc>
          <w:tcPr>
            <w:tcW w:w="5527" w:type="dxa"/>
          </w:tcPr>
          <w:p w14:paraId="0886A29C" w14:textId="4CCAC1BA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7083D4BC" w14:textId="77777777" w:rsidTr="003E4474">
        <w:tc>
          <w:tcPr>
            <w:tcW w:w="3378" w:type="dxa"/>
          </w:tcPr>
          <w:p w14:paraId="45D14C5C" w14:textId="6F6CE998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SWS_Pwm_00177</w:t>
            </w:r>
          </w:p>
        </w:tc>
        <w:tc>
          <w:tcPr>
            <w:tcW w:w="5527" w:type="dxa"/>
          </w:tcPr>
          <w:p w14:paraId="096B32AD" w14:textId="7E73F2AB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6FAC7346" w14:textId="77777777" w:rsidTr="003E4474">
        <w:tc>
          <w:tcPr>
            <w:tcW w:w="3378" w:type="dxa"/>
          </w:tcPr>
          <w:p w14:paraId="0C8531DA" w14:textId="00D82C4D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SWS_Pwm_00178</w:t>
            </w:r>
          </w:p>
        </w:tc>
        <w:tc>
          <w:tcPr>
            <w:tcW w:w="5527" w:type="dxa"/>
          </w:tcPr>
          <w:p w14:paraId="6CD62DEB" w14:textId="22BFD8E8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591C470F" w14:textId="77777777" w:rsidTr="003E4474">
        <w:tc>
          <w:tcPr>
            <w:tcW w:w="3378" w:type="dxa"/>
          </w:tcPr>
          <w:p w14:paraId="45CF3BA4" w14:textId="20E07195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SWS_Pwm_00179</w:t>
            </w:r>
          </w:p>
        </w:tc>
        <w:tc>
          <w:tcPr>
            <w:tcW w:w="5527" w:type="dxa"/>
          </w:tcPr>
          <w:p w14:paraId="3A2FDC1E" w14:textId="1D07B62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372F195" w14:textId="77777777" w:rsidTr="003E4474">
        <w:tc>
          <w:tcPr>
            <w:tcW w:w="3378" w:type="dxa"/>
          </w:tcPr>
          <w:p w14:paraId="2CDEF453" w14:textId="0179B328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SWS_Pwm_00180</w:t>
            </w:r>
          </w:p>
        </w:tc>
        <w:tc>
          <w:tcPr>
            <w:tcW w:w="5527" w:type="dxa"/>
          </w:tcPr>
          <w:p w14:paraId="004FE0E2" w14:textId="181B5E19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34AC2B7" w14:textId="77777777" w:rsidTr="003E4474">
        <w:tc>
          <w:tcPr>
            <w:tcW w:w="3378" w:type="dxa"/>
          </w:tcPr>
          <w:p w14:paraId="3BAA8C71" w14:textId="469F0BE6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SWS_Pwm_00181</w:t>
            </w:r>
          </w:p>
        </w:tc>
        <w:tc>
          <w:tcPr>
            <w:tcW w:w="5527" w:type="dxa"/>
          </w:tcPr>
          <w:p w14:paraId="18DA8C72" w14:textId="263508C0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400544C1" w14:textId="77777777" w:rsidTr="003E4474">
        <w:tc>
          <w:tcPr>
            <w:tcW w:w="3378" w:type="dxa"/>
          </w:tcPr>
          <w:p w14:paraId="361C9D07" w14:textId="14A5D097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SWS_Pwm_00182</w:t>
            </w:r>
          </w:p>
        </w:tc>
        <w:tc>
          <w:tcPr>
            <w:tcW w:w="5527" w:type="dxa"/>
          </w:tcPr>
          <w:p w14:paraId="02C0F861" w14:textId="4350D595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6C3F9848" w14:textId="77777777" w:rsidTr="003E4474">
        <w:tc>
          <w:tcPr>
            <w:tcW w:w="3378" w:type="dxa"/>
          </w:tcPr>
          <w:p w14:paraId="252B7DB4" w14:textId="05A32881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SWS_Pwm_00183</w:t>
            </w:r>
          </w:p>
        </w:tc>
        <w:tc>
          <w:tcPr>
            <w:tcW w:w="5527" w:type="dxa"/>
          </w:tcPr>
          <w:p w14:paraId="108227DA" w14:textId="223193D6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22E1435F" w14:textId="77777777" w:rsidTr="003E4474">
        <w:tc>
          <w:tcPr>
            <w:tcW w:w="3378" w:type="dxa"/>
          </w:tcPr>
          <w:p w14:paraId="5EC1E3F0" w14:textId="7027AFEE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lastRenderedPageBreak/>
              <w:t>SWS_Pwm_00184</w:t>
            </w:r>
          </w:p>
        </w:tc>
        <w:tc>
          <w:tcPr>
            <w:tcW w:w="5527" w:type="dxa"/>
          </w:tcPr>
          <w:p w14:paraId="4F5249AD" w14:textId="431AC333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BAE6F88" w14:textId="77777777" w:rsidTr="003E4474">
        <w:tc>
          <w:tcPr>
            <w:tcW w:w="3378" w:type="dxa"/>
          </w:tcPr>
          <w:p w14:paraId="36E25EF7" w14:textId="2096BE14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SWS_Pwm_00185</w:t>
            </w:r>
          </w:p>
        </w:tc>
        <w:tc>
          <w:tcPr>
            <w:tcW w:w="5527" w:type="dxa"/>
          </w:tcPr>
          <w:p w14:paraId="25620033" w14:textId="6BD04218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55C31B4A" w14:textId="77777777" w:rsidTr="003E4474">
        <w:tc>
          <w:tcPr>
            <w:tcW w:w="3378" w:type="dxa"/>
          </w:tcPr>
          <w:p w14:paraId="2DF9876E" w14:textId="67997ACE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SWS_Pwm_00186</w:t>
            </w:r>
          </w:p>
        </w:tc>
        <w:tc>
          <w:tcPr>
            <w:tcW w:w="5527" w:type="dxa"/>
          </w:tcPr>
          <w:p w14:paraId="58CD4453" w14:textId="089B60CD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235320D8" w14:textId="77777777" w:rsidTr="003E4474">
        <w:tc>
          <w:tcPr>
            <w:tcW w:w="3378" w:type="dxa"/>
          </w:tcPr>
          <w:p w14:paraId="38FAB861" w14:textId="266C63AF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SWS_Pwm_00187</w:t>
            </w:r>
          </w:p>
        </w:tc>
        <w:tc>
          <w:tcPr>
            <w:tcW w:w="5527" w:type="dxa"/>
          </w:tcPr>
          <w:p w14:paraId="05803A8F" w14:textId="02B7A677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53E3B271" w14:textId="77777777" w:rsidTr="003E4474">
        <w:tc>
          <w:tcPr>
            <w:tcW w:w="3378" w:type="dxa"/>
          </w:tcPr>
          <w:p w14:paraId="471FCE58" w14:textId="4CC27632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SWS_Pwm_00188</w:t>
            </w:r>
          </w:p>
        </w:tc>
        <w:tc>
          <w:tcPr>
            <w:tcW w:w="5527" w:type="dxa"/>
          </w:tcPr>
          <w:p w14:paraId="2A3BD193" w14:textId="0C96AD4E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0427797" w14:textId="77777777" w:rsidTr="003E4474">
        <w:tc>
          <w:tcPr>
            <w:tcW w:w="3378" w:type="dxa"/>
          </w:tcPr>
          <w:p w14:paraId="6141822C" w14:textId="573C2B4D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SWS_Pwm_00189</w:t>
            </w:r>
          </w:p>
        </w:tc>
        <w:tc>
          <w:tcPr>
            <w:tcW w:w="5527" w:type="dxa"/>
          </w:tcPr>
          <w:p w14:paraId="292BCC1F" w14:textId="4710EE98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23C81300" w14:textId="77777777" w:rsidTr="003E4474">
        <w:tc>
          <w:tcPr>
            <w:tcW w:w="3378" w:type="dxa"/>
          </w:tcPr>
          <w:p w14:paraId="60F2836A" w14:textId="11211274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SWS_Pwm_00190</w:t>
            </w:r>
          </w:p>
        </w:tc>
        <w:tc>
          <w:tcPr>
            <w:tcW w:w="5527" w:type="dxa"/>
          </w:tcPr>
          <w:p w14:paraId="52A8761D" w14:textId="1E18756F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486F8492" w14:textId="77777777" w:rsidTr="003E4474">
        <w:tc>
          <w:tcPr>
            <w:tcW w:w="3378" w:type="dxa"/>
          </w:tcPr>
          <w:p w14:paraId="4D8DA005" w14:textId="3785612A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SWS_Pwm_00191</w:t>
            </w:r>
          </w:p>
        </w:tc>
        <w:tc>
          <w:tcPr>
            <w:tcW w:w="5527" w:type="dxa"/>
          </w:tcPr>
          <w:p w14:paraId="4D40C26C" w14:textId="4E339809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0D60E71B" w14:textId="77777777" w:rsidTr="003E4474">
        <w:tc>
          <w:tcPr>
            <w:tcW w:w="3378" w:type="dxa"/>
          </w:tcPr>
          <w:p w14:paraId="793DBEFC" w14:textId="3934FB1B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SWS_Pwm_00192</w:t>
            </w:r>
          </w:p>
        </w:tc>
        <w:tc>
          <w:tcPr>
            <w:tcW w:w="5527" w:type="dxa"/>
          </w:tcPr>
          <w:p w14:paraId="50D4C39B" w14:textId="70AE2108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7009865" w14:textId="77777777" w:rsidTr="003E4474">
        <w:tc>
          <w:tcPr>
            <w:tcW w:w="3378" w:type="dxa"/>
          </w:tcPr>
          <w:p w14:paraId="598EA975" w14:textId="3F2096A0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SWS_Pwm_00193</w:t>
            </w:r>
          </w:p>
        </w:tc>
        <w:tc>
          <w:tcPr>
            <w:tcW w:w="5527" w:type="dxa"/>
          </w:tcPr>
          <w:p w14:paraId="5107E59D" w14:textId="2DE99610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35B6569E" w14:textId="77777777" w:rsidTr="003E4474">
        <w:tc>
          <w:tcPr>
            <w:tcW w:w="3378" w:type="dxa"/>
          </w:tcPr>
          <w:p w14:paraId="2CE324CC" w14:textId="757DC1D3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SWS_Pwm_91006</w:t>
            </w:r>
          </w:p>
        </w:tc>
        <w:tc>
          <w:tcPr>
            <w:tcW w:w="5527" w:type="dxa"/>
          </w:tcPr>
          <w:p w14:paraId="2107723D" w14:textId="1A79C083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ED49490" w14:textId="77777777" w:rsidTr="003E4474">
        <w:tc>
          <w:tcPr>
            <w:tcW w:w="3378" w:type="dxa"/>
          </w:tcPr>
          <w:p w14:paraId="2F25B7AD" w14:textId="3097AC4E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SWS_Pwm_91005</w:t>
            </w:r>
          </w:p>
        </w:tc>
        <w:tc>
          <w:tcPr>
            <w:tcW w:w="5527" w:type="dxa"/>
          </w:tcPr>
          <w:p w14:paraId="55043E3D" w14:textId="2E11C6DE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C550C6A" w14:textId="77777777" w:rsidTr="003E4474">
        <w:tc>
          <w:tcPr>
            <w:tcW w:w="3378" w:type="dxa"/>
          </w:tcPr>
          <w:p w14:paraId="5C540917" w14:textId="088C6C10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SWS_Pwm_00199</w:t>
            </w:r>
          </w:p>
        </w:tc>
        <w:tc>
          <w:tcPr>
            <w:tcW w:w="5527" w:type="dxa"/>
          </w:tcPr>
          <w:p w14:paraId="1EED9AB6" w14:textId="5671805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2EBDCE62" w14:textId="77777777" w:rsidTr="003E4474">
        <w:tc>
          <w:tcPr>
            <w:tcW w:w="3378" w:type="dxa"/>
          </w:tcPr>
          <w:p w14:paraId="05C9FF40" w14:textId="2499FA4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SWS_Pwm_00203</w:t>
            </w:r>
          </w:p>
        </w:tc>
        <w:tc>
          <w:tcPr>
            <w:tcW w:w="5527" w:type="dxa"/>
          </w:tcPr>
          <w:p w14:paraId="3151EB54" w14:textId="14767D4A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67EF126B" w14:textId="77777777" w:rsidTr="003E4474">
        <w:tc>
          <w:tcPr>
            <w:tcW w:w="3378" w:type="dxa"/>
          </w:tcPr>
          <w:p w14:paraId="236C2E46" w14:textId="6E3F10D7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ECUC_Pwm_00142</w:t>
            </w:r>
          </w:p>
        </w:tc>
        <w:tc>
          <w:tcPr>
            <w:tcW w:w="5527" w:type="dxa"/>
          </w:tcPr>
          <w:p w14:paraId="0838039B" w14:textId="5D551255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4F81606E" w14:textId="77777777" w:rsidTr="003E4474">
        <w:tc>
          <w:tcPr>
            <w:tcW w:w="3378" w:type="dxa"/>
          </w:tcPr>
          <w:p w14:paraId="59A28D27" w14:textId="3AF0C113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ECUC_Pwm_00143</w:t>
            </w:r>
          </w:p>
        </w:tc>
        <w:tc>
          <w:tcPr>
            <w:tcW w:w="5527" w:type="dxa"/>
          </w:tcPr>
          <w:p w14:paraId="4C0DFBCA" w14:textId="48B24C21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2F3B6BFD" w14:textId="77777777" w:rsidTr="003E4474">
        <w:tc>
          <w:tcPr>
            <w:tcW w:w="3378" w:type="dxa"/>
          </w:tcPr>
          <w:p w14:paraId="315D32F4" w14:textId="4646BACB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ECUC_Pwm_00149</w:t>
            </w:r>
          </w:p>
        </w:tc>
        <w:tc>
          <w:tcPr>
            <w:tcW w:w="5527" w:type="dxa"/>
          </w:tcPr>
          <w:p w14:paraId="5F78900F" w14:textId="7FBF3799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63516158" w14:textId="77777777" w:rsidTr="003E4474">
        <w:tc>
          <w:tcPr>
            <w:tcW w:w="3378" w:type="dxa"/>
          </w:tcPr>
          <w:p w14:paraId="15AA88E7" w14:textId="11DC3CB1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ECUC_Pwm_00150</w:t>
            </w:r>
          </w:p>
        </w:tc>
        <w:tc>
          <w:tcPr>
            <w:tcW w:w="5527" w:type="dxa"/>
          </w:tcPr>
          <w:p w14:paraId="4A52BE0A" w14:textId="4BE452A2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19147A81" w14:textId="77777777" w:rsidTr="003E4474">
        <w:tc>
          <w:tcPr>
            <w:tcW w:w="3378" w:type="dxa"/>
          </w:tcPr>
          <w:p w14:paraId="7506B3EF" w14:textId="7E8DE8A9" w:rsidR="003E4474" w:rsidRPr="003E4474" w:rsidRDefault="003E4474" w:rsidP="003E4474">
            <w:pPr>
              <w:spacing w:line="276" w:lineRule="auto"/>
              <w:rPr>
                <w:color w:val="000000" w:themeColor="text1"/>
              </w:rPr>
            </w:pPr>
            <w:r w:rsidRPr="003E4474">
              <w:rPr>
                <w:color w:val="000000" w:themeColor="text1"/>
              </w:rPr>
              <w:t>SWS_Pwm_CONSTR_00001</w:t>
            </w:r>
          </w:p>
        </w:tc>
        <w:tc>
          <w:tcPr>
            <w:tcW w:w="5527" w:type="dxa"/>
          </w:tcPr>
          <w:p w14:paraId="1D31C30D" w14:textId="25238C9D" w:rsidR="003E4474" w:rsidRPr="003E4474" w:rsidRDefault="003E4474" w:rsidP="003E4474">
            <w:pPr>
              <w:spacing w:line="276" w:lineRule="auto"/>
              <w:rPr>
                <w:color w:val="000000" w:themeColor="text1"/>
                <w:lang w:val="en-GB"/>
              </w:rPr>
            </w:pPr>
            <w:r w:rsidRPr="003E4474">
              <w:rPr>
                <w:color w:val="000000" w:themeColor="text1"/>
                <w:lang w:val="en-GB"/>
              </w:rPr>
              <w:t>The requirement has been rejected</w:t>
            </w:r>
          </w:p>
        </w:tc>
      </w:tr>
      <w:tr w:rsidR="003E4474" w14:paraId="6A9B429E" w14:textId="77777777" w:rsidTr="003E4474">
        <w:tc>
          <w:tcPr>
            <w:tcW w:w="3378" w:type="dxa"/>
          </w:tcPr>
          <w:p w14:paraId="391E912C" w14:textId="5FD62831" w:rsidR="003E4474" w:rsidRPr="003E4474" w:rsidRDefault="003E4474" w:rsidP="003E4474">
            <w:pPr>
              <w:spacing w:line="276" w:lineRule="auto"/>
              <w:rPr>
                <w:color w:val="000000" w:themeColor="text1"/>
              </w:rPr>
            </w:pPr>
            <w:r w:rsidRPr="003E4474">
              <w:rPr>
                <w:color w:val="000000" w:themeColor="text1"/>
              </w:rPr>
              <w:t>SWS_Pwm_CONSTR_00002</w:t>
            </w:r>
          </w:p>
        </w:tc>
        <w:tc>
          <w:tcPr>
            <w:tcW w:w="5527" w:type="dxa"/>
          </w:tcPr>
          <w:p w14:paraId="64B40E73" w14:textId="35D0D2BE" w:rsidR="003E4474" w:rsidRPr="003E4474" w:rsidRDefault="003E4474" w:rsidP="003E4474">
            <w:pPr>
              <w:spacing w:line="276" w:lineRule="auto"/>
              <w:rPr>
                <w:color w:val="000000" w:themeColor="text1"/>
                <w:lang w:val="en-GB"/>
              </w:rPr>
            </w:pPr>
            <w:r w:rsidRPr="003E4474">
              <w:rPr>
                <w:color w:val="000000" w:themeColor="text1"/>
                <w:lang w:val="en-GB"/>
              </w:rPr>
              <w:t>The requirement has been rejected</w:t>
            </w:r>
          </w:p>
        </w:tc>
      </w:tr>
      <w:tr w:rsidR="003E4474" w14:paraId="08897609" w14:textId="77777777" w:rsidTr="003E4474">
        <w:tc>
          <w:tcPr>
            <w:tcW w:w="3378" w:type="dxa"/>
          </w:tcPr>
          <w:p w14:paraId="44105365" w14:textId="2EBE01F5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ECUC_Pwm_00144</w:t>
            </w:r>
          </w:p>
        </w:tc>
        <w:tc>
          <w:tcPr>
            <w:tcW w:w="5527" w:type="dxa"/>
          </w:tcPr>
          <w:p w14:paraId="415C2F25" w14:textId="4D3590DD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073B6EED" w14:textId="77777777" w:rsidTr="003E4474">
        <w:tc>
          <w:tcPr>
            <w:tcW w:w="3378" w:type="dxa"/>
          </w:tcPr>
          <w:p w14:paraId="1C81F7B6" w14:textId="0BDCDE4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ECUC_Pwm_00146</w:t>
            </w:r>
          </w:p>
        </w:tc>
        <w:tc>
          <w:tcPr>
            <w:tcW w:w="5527" w:type="dxa"/>
          </w:tcPr>
          <w:p w14:paraId="4108BCAF" w14:textId="67F5A52A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23F3C2A5" w14:textId="77777777" w:rsidTr="003E4474">
        <w:tc>
          <w:tcPr>
            <w:tcW w:w="3378" w:type="dxa"/>
          </w:tcPr>
          <w:p w14:paraId="0E1B3C6A" w14:textId="0956DD7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ECUC_Pwm_00145</w:t>
            </w:r>
          </w:p>
        </w:tc>
        <w:tc>
          <w:tcPr>
            <w:tcW w:w="5527" w:type="dxa"/>
          </w:tcPr>
          <w:p w14:paraId="45E95878" w14:textId="6342F46D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2DFED992" w14:textId="77777777" w:rsidTr="003E4474">
        <w:tc>
          <w:tcPr>
            <w:tcW w:w="3378" w:type="dxa"/>
          </w:tcPr>
          <w:p w14:paraId="597EFF9E" w14:textId="759E5B6C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CA5E90">
              <w:t>ECUC_Pwm_00151</w:t>
            </w:r>
          </w:p>
        </w:tc>
        <w:tc>
          <w:tcPr>
            <w:tcW w:w="5527" w:type="dxa"/>
          </w:tcPr>
          <w:p w14:paraId="78213BC4" w14:textId="36837D89" w:rsidR="003E4474" w:rsidRDefault="003E4474" w:rsidP="003E4474">
            <w:pPr>
              <w:spacing w:line="276" w:lineRule="auto"/>
              <w:rPr>
                <w:lang w:val="en-GB"/>
              </w:rPr>
            </w:pPr>
            <w:r w:rsidRPr="00E6141D">
              <w:rPr>
                <w:lang w:val="en-GB"/>
              </w:rPr>
              <w:t>The requirement has been rejected</w:t>
            </w:r>
          </w:p>
        </w:tc>
      </w:tr>
      <w:tr w:rsidR="003E4474" w14:paraId="0CA5DFC3" w14:textId="77777777" w:rsidTr="003E4474">
        <w:tc>
          <w:tcPr>
            <w:tcW w:w="3378" w:type="dxa"/>
          </w:tcPr>
          <w:p w14:paraId="52B4ED80" w14:textId="0927397D" w:rsidR="003E4474" w:rsidRPr="003E4474" w:rsidRDefault="003E4474" w:rsidP="003E4474">
            <w:pPr>
              <w:spacing w:line="276" w:lineRule="auto"/>
              <w:rPr>
                <w:color w:val="000000" w:themeColor="text1"/>
              </w:rPr>
            </w:pPr>
            <w:r w:rsidRPr="003E4474">
              <w:rPr>
                <w:color w:val="000000" w:themeColor="text1"/>
              </w:rPr>
              <w:t>SWS_Pwm_CONSTR_00003</w:t>
            </w:r>
          </w:p>
        </w:tc>
        <w:tc>
          <w:tcPr>
            <w:tcW w:w="5527" w:type="dxa"/>
          </w:tcPr>
          <w:p w14:paraId="02081F50" w14:textId="40D51B6B" w:rsidR="003E4474" w:rsidRPr="003E4474" w:rsidRDefault="003E4474" w:rsidP="003E4474">
            <w:pPr>
              <w:spacing w:line="276" w:lineRule="auto"/>
              <w:rPr>
                <w:color w:val="000000" w:themeColor="text1"/>
                <w:lang w:val="en-GB"/>
              </w:rPr>
            </w:pPr>
            <w:r w:rsidRPr="003E4474">
              <w:rPr>
                <w:color w:val="000000" w:themeColor="text1"/>
                <w:lang w:val="en-GB"/>
              </w:rPr>
              <w:t>The requirement has been rejected</w:t>
            </w:r>
          </w:p>
        </w:tc>
      </w:tr>
      <w:tr w:rsidR="003E4474" w14:paraId="54F1E0D9" w14:textId="77777777" w:rsidTr="003E4474">
        <w:tc>
          <w:tcPr>
            <w:tcW w:w="3378" w:type="dxa"/>
          </w:tcPr>
          <w:p w14:paraId="0B2C340E" w14:textId="4A89BBC0" w:rsidR="003E4474" w:rsidRPr="003E4474" w:rsidRDefault="003E4474" w:rsidP="003E4474">
            <w:pPr>
              <w:spacing w:line="276" w:lineRule="auto"/>
              <w:rPr>
                <w:color w:val="000000" w:themeColor="text1"/>
              </w:rPr>
            </w:pPr>
            <w:r w:rsidRPr="003E4474">
              <w:rPr>
                <w:color w:val="000000" w:themeColor="text1"/>
              </w:rPr>
              <w:t>SWS_Pwm_NA_00153</w:t>
            </w:r>
          </w:p>
        </w:tc>
        <w:tc>
          <w:tcPr>
            <w:tcW w:w="5527" w:type="dxa"/>
          </w:tcPr>
          <w:p w14:paraId="39D5AA45" w14:textId="20F49376" w:rsidR="003E4474" w:rsidRPr="003E4474" w:rsidRDefault="003E4474" w:rsidP="003E4474">
            <w:pPr>
              <w:spacing w:line="276" w:lineRule="auto"/>
              <w:rPr>
                <w:color w:val="000000" w:themeColor="text1"/>
                <w:lang w:val="en-GB"/>
              </w:rPr>
            </w:pPr>
            <w:r w:rsidRPr="003E4474">
              <w:rPr>
                <w:color w:val="000000" w:themeColor="text1"/>
                <w:lang w:val="en-GB"/>
              </w:rPr>
              <w:t>The requirement has been rejected</w:t>
            </w:r>
          </w:p>
        </w:tc>
      </w:tr>
    </w:tbl>
    <w:p w14:paraId="6D5DB201" w14:textId="77777777" w:rsidR="0068539D" w:rsidRDefault="0068539D" w:rsidP="0068539D">
      <w:pPr>
        <w:spacing w:line="276" w:lineRule="auto"/>
        <w:rPr>
          <w:lang w:val="en-GB"/>
        </w:rPr>
      </w:pPr>
    </w:p>
    <w:p w14:paraId="3E82C0AE" w14:textId="77777777" w:rsidR="0068539D" w:rsidRDefault="0068539D" w:rsidP="0068539D">
      <w:pPr>
        <w:spacing w:line="276" w:lineRule="auto"/>
        <w:rPr>
          <w:lang w:val="en-GB"/>
        </w:rPr>
      </w:pPr>
      <w:r w:rsidRPr="009077EE">
        <w:rPr>
          <w:lang w:val="en-GB"/>
        </w:rPr>
        <w:t>All other requirements apart from functional safety requirements cannot be traced back to safety analysis document as these requirements are not under the scope of functional safety</w:t>
      </w:r>
      <w:r>
        <w:rPr>
          <w:lang w:val="en-GB"/>
        </w:rPr>
        <w:t>.</w:t>
      </w:r>
    </w:p>
    <w:p w14:paraId="3926B7D7" w14:textId="77777777" w:rsidR="0068539D" w:rsidRDefault="0068539D" w:rsidP="0068539D">
      <w:pPr>
        <w:spacing w:line="276" w:lineRule="auto"/>
        <w:rPr>
          <w:lang w:val="en-GB"/>
        </w:rPr>
      </w:pPr>
    </w:p>
    <w:p w14:paraId="1D678AC6" w14:textId="51C6C1C3" w:rsidR="0068539D" w:rsidRDefault="0068539D" w:rsidP="0068539D">
      <w:pPr>
        <w:pStyle w:val="Caption"/>
      </w:pPr>
      <w:bookmarkStart w:id="101" w:name="_Toc89074646"/>
      <w:bookmarkStart w:id="102" w:name="_Toc230980163"/>
      <w:r>
        <w:t xml:space="preserve">Table </w:t>
      </w:r>
      <w:fldSimple w:instr=" SEQ Table \* ARABIC ">
        <w:r w:rsidR="00125E1F">
          <w:rPr>
            <w:noProof/>
          </w:rPr>
          <w:t>3</w:t>
        </w:r>
      </w:fldSimple>
      <w:r>
        <w:t xml:space="preserve"> SRS IDs Missed in </w:t>
      </w:r>
      <w:r w:rsidR="007105B9">
        <w:t>SWS</w:t>
      </w:r>
      <w:r>
        <w:t xml:space="preserve"> &lt;--&gt; SRS Report</w:t>
      </w:r>
      <w:bookmarkEnd w:id="101"/>
      <w:bookmarkEnd w:id="102"/>
    </w:p>
    <w:tbl>
      <w:tblPr>
        <w:tblStyle w:val="TableGrid"/>
        <w:tblW w:w="9710" w:type="dxa"/>
        <w:tblLook w:val="04A0" w:firstRow="1" w:lastRow="0" w:firstColumn="1" w:lastColumn="0" w:noHBand="0" w:noVBand="1"/>
      </w:tblPr>
      <w:tblGrid>
        <w:gridCol w:w="2425"/>
        <w:gridCol w:w="7285"/>
      </w:tblGrid>
      <w:tr w:rsidR="00F15496" w:rsidRPr="0038113E" w14:paraId="289F5BCB" w14:textId="77777777" w:rsidTr="00744F14">
        <w:trPr>
          <w:trHeight w:val="288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</w:tcPr>
          <w:p w14:paraId="4EB3A845" w14:textId="2A737271" w:rsidR="00F15496" w:rsidRPr="0038113E" w:rsidRDefault="00F15496" w:rsidP="00F15496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26C6D">
              <w:rPr>
                <w:rFonts w:cs="Arial"/>
                <w:b/>
                <w:bCs/>
                <w:color w:val="000000"/>
              </w:rPr>
              <w:t>S</w:t>
            </w:r>
            <w:r>
              <w:rPr>
                <w:rFonts w:cs="Arial"/>
                <w:b/>
                <w:bCs/>
                <w:color w:val="000000"/>
              </w:rPr>
              <w:t>RS</w:t>
            </w:r>
            <w:r w:rsidRPr="00D26C6D">
              <w:rPr>
                <w:rFonts w:cs="Arial"/>
                <w:b/>
                <w:bCs/>
                <w:color w:val="000000"/>
              </w:rPr>
              <w:t xml:space="preserve"> ID</w:t>
            </w:r>
          </w:p>
        </w:tc>
        <w:tc>
          <w:tcPr>
            <w:tcW w:w="7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</w:tcPr>
          <w:p w14:paraId="5D4B30E3" w14:textId="29FA1DC3" w:rsidR="00F15496" w:rsidRPr="0038113E" w:rsidRDefault="00F15496" w:rsidP="00F15496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26C6D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F15496" w14:paraId="539F36B6" w14:textId="77777777" w:rsidTr="00744F14">
        <w:tc>
          <w:tcPr>
            <w:tcW w:w="2425" w:type="dxa"/>
          </w:tcPr>
          <w:p w14:paraId="140943C6" w14:textId="702D60D0" w:rsidR="00F15496" w:rsidRDefault="00F15496" w:rsidP="00F15496">
            <w:pPr>
              <w:jc w:val="left"/>
            </w:pPr>
            <w:r w:rsidRPr="001A0EBA">
              <w:t>SRS_PWM_175</w:t>
            </w:r>
          </w:p>
        </w:tc>
        <w:tc>
          <w:tcPr>
            <w:tcW w:w="7285" w:type="dxa"/>
          </w:tcPr>
          <w:p w14:paraId="4279BEF3" w14:textId="65B7E92F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12B5F9AC" w14:textId="77777777" w:rsidTr="00744F14">
        <w:tc>
          <w:tcPr>
            <w:tcW w:w="2425" w:type="dxa"/>
          </w:tcPr>
          <w:p w14:paraId="1E02B411" w14:textId="17E7F789" w:rsidR="00F15496" w:rsidRDefault="00F15496" w:rsidP="00F15496">
            <w:pPr>
              <w:jc w:val="left"/>
            </w:pPr>
            <w:r w:rsidRPr="001A0EBA">
              <w:t>SRS_PWM_176</w:t>
            </w:r>
          </w:p>
        </w:tc>
        <w:tc>
          <w:tcPr>
            <w:tcW w:w="7285" w:type="dxa"/>
          </w:tcPr>
          <w:p w14:paraId="68C2C2BF" w14:textId="6666A5B9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26313D2C" w14:textId="77777777" w:rsidTr="00744F14">
        <w:tc>
          <w:tcPr>
            <w:tcW w:w="2425" w:type="dxa"/>
          </w:tcPr>
          <w:p w14:paraId="6A37FE9E" w14:textId="391012DE" w:rsidR="00F15496" w:rsidRDefault="00F15496" w:rsidP="00F15496">
            <w:pPr>
              <w:jc w:val="left"/>
            </w:pPr>
            <w:r w:rsidRPr="001A0EBA">
              <w:t>SRS_PWM_177</w:t>
            </w:r>
          </w:p>
        </w:tc>
        <w:tc>
          <w:tcPr>
            <w:tcW w:w="7285" w:type="dxa"/>
          </w:tcPr>
          <w:p w14:paraId="012FEA04" w14:textId="49318495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450AB24E" w14:textId="77777777" w:rsidTr="00744F14">
        <w:tc>
          <w:tcPr>
            <w:tcW w:w="2425" w:type="dxa"/>
          </w:tcPr>
          <w:p w14:paraId="4A0490C9" w14:textId="38B0AF28" w:rsidR="00F15496" w:rsidRDefault="00F15496" w:rsidP="00F15496">
            <w:pPr>
              <w:jc w:val="left"/>
            </w:pPr>
            <w:r w:rsidRPr="001A0EBA">
              <w:t>SRS_PWM_178</w:t>
            </w:r>
          </w:p>
        </w:tc>
        <w:tc>
          <w:tcPr>
            <w:tcW w:w="7285" w:type="dxa"/>
          </w:tcPr>
          <w:p w14:paraId="2C333F28" w14:textId="30EDC4EC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660033EB" w14:textId="77777777" w:rsidTr="00744F14">
        <w:tc>
          <w:tcPr>
            <w:tcW w:w="2425" w:type="dxa"/>
          </w:tcPr>
          <w:p w14:paraId="46672CD5" w14:textId="6D3C6992" w:rsidR="00F15496" w:rsidRDefault="00F15496" w:rsidP="00F15496">
            <w:pPr>
              <w:jc w:val="left"/>
            </w:pPr>
            <w:r w:rsidRPr="001A0EBA">
              <w:t>SRS_PWM_179</w:t>
            </w:r>
          </w:p>
        </w:tc>
        <w:tc>
          <w:tcPr>
            <w:tcW w:w="7285" w:type="dxa"/>
          </w:tcPr>
          <w:p w14:paraId="7F2FC0B1" w14:textId="54B23262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6FEF1BB9" w14:textId="77777777" w:rsidTr="00744F14">
        <w:tc>
          <w:tcPr>
            <w:tcW w:w="2425" w:type="dxa"/>
          </w:tcPr>
          <w:p w14:paraId="30D4B4AF" w14:textId="41AAF04A" w:rsidR="00F15496" w:rsidRDefault="00F15496" w:rsidP="00F15496">
            <w:pPr>
              <w:jc w:val="left"/>
            </w:pPr>
            <w:r w:rsidRPr="001A0EBA">
              <w:t>SRS_PWM_180</w:t>
            </w:r>
          </w:p>
        </w:tc>
        <w:tc>
          <w:tcPr>
            <w:tcW w:w="7285" w:type="dxa"/>
          </w:tcPr>
          <w:p w14:paraId="6B247025" w14:textId="68C8F664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42BD2135" w14:textId="77777777" w:rsidTr="00744F14">
        <w:tc>
          <w:tcPr>
            <w:tcW w:w="2425" w:type="dxa"/>
          </w:tcPr>
          <w:p w14:paraId="430771C8" w14:textId="55D1103D" w:rsidR="00F15496" w:rsidRDefault="00F15496" w:rsidP="00F15496">
            <w:pPr>
              <w:jc w:val="left"/>
            </w:pPr>
            <w:r w:rsidRPr="001A0EBA">
              <w:t>SRS_PWM_181</w:t>
            </w:r>
          </w:p>
        </w:tc>
        <w:tc>
          <w:tcPr>
            <w:tcW w:w="7285" w:type="dxa"/>
          </w:tcPr>
          <w:p w14:paraId="0FA4DCF3" w14:textId="46C4FFFA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71DE43FC" w14:textId="77777777" w:rsidTr="00744F14">
        <w:tc>
          <w:tcPr>
            <w:tcW w:w="2425" w:type="dxa"/>
          </w:tcPr>
          <w:p w14:paraId="6CAFBA4E" w14:textId="5068C754" w:rsidR="00F15496" w:rsidRDefault="00F15496" w:rsidP="00F15496">
            <w:pPr>
              <w:jc w:val="left"/>
            </w:pPr>
            <w:r w:rsidRPr="001A0EBA">
              <w:t>SRS_PWM_182</w:t>
            </w:r>
          </w:p>
        </w:tc>
        <w:tc>
          <w:tcPr>
            <w:tcW w:w="7285" w:type="dxa"/>
          </w:tcPr>
          <w:p w14:paraId="2C8B2A30" w14:textId="3825218C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28781CA9" w14:textId="77777777" w:rsidTr="00744F14">
        <w:tc>
          <w:tcPr>
            <w:tcW w:w="2425" w:type="dxa"/>
          </w:tcPr>
          <w:p w14:paraId="76E2FE80" w14:textId="5EB3D32E" w:rsidR="00F15496" w:rsidRDefault="00F15496" w:rsidP="00F15496">
            <w:pPr>
              <w:jc w:val="left"/>
            </w:pPr>
            <w:r w:rsidRPr="001A0EBA">
              <w:t>SRS_PWM_183</w:t>
            </w:r>
          </w:p>
        </w:tc>
        <w:tc>
          <w:tcPr>
            <w:tcW w:w="7285" w:type="dxa"/>
          </w:tcPr>
          <w:p w14:paraId="7D4A5A53" w14:textId="16A791A5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03FC99DD" w14:textId="77777777" w:rsidTr="00744F14">
        <w:tc>
          <w:tcPr>
            <w:tcW w:w="2425" w:type="dxa"/>
          </w:tcPr>
          <w:p w14:paraId="22F058A3" w14:textId="33B97A9B" w:rsidR="00F15496" w:rsidRDefault="00F15496" w:rsidP="00F15496">
            <w:pPr>
              <w:jc w:val="left"/>
            </w:pPr>
            <w:r w:rsidRPr="001A0EBA">
              <w:t>SRS_PWM_184</w:t>
            </w:r>
          </w:p>
        </w:tc>
        <w:tc>
          <w:tcPr>
            <w:tcW w:w="7285" w:type="dxa"/>
          </w:tcPr>
          <w:p w14:paraId="79852580" w14:textId="3780CA04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4542F431" w14:textId="77777777" w:rsidTr="00744F14">
        <w:tc>
          <w:tcPr>
            <w:tcW w:w="2425" w:type="dxa"/>
          </w:tcPr>
          <w:p w14:paraId="0CA7583A" w14:textId="6DA15F8D" w:rsidR="00F15496" w:rsidRDefault="00F15496" w:rsidP="00F15496">
            <w:pPr>
              <w:jc w:val="left"/>
            </w:pPr>
            <w:r w:rsidRPr="001A0EBA">
              <w:t>SRS_PWM_185</w:t>
            </w:r>
          </w:p>
        </w:tc>
        <w:tc>
          <w:tcPr>
            <w:tcW w:w="7285" w:type="dxa"/>
          </w:tcPr>
          <w:p w14:paraId="0AF0719B" w14:textId="4950FDD4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01D897B0" w14:textId="77777777" w:rsidTr="00744F14">
        <w:tc>
          <w:tcPr>
            <w:tcW w:w="2425" w:type="dxa"/>
          </w:tcPr>
          <w:p w14:paraId="349ECE13" w14:textId="62DB9CDB" w:rsidR="00F15496" w:rsidRDefault="00F15496" w:rsidP="00F15496">
            <w:pPr>
              <w:jc w:val="left"/>
            </w:pPr>
            <w:r w:rsidRPr="001A0EBA">
              <w:lastRenderedPageBreak/>
              <w:t>SRS_PWM_186</w:t>
            </w:r>
          </w:p>
        </w:tc>
        <w:tc>
          <w:tcPr>
            <w:tcW w:w="7285" w:type="dxa"/>
          </w:tcPr>
          <w:p w14:paraId="4B547350" w14:textId="38EBC615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026BDF5D" w14:textId="77777777" w:rsidTr="00744F14">
        <w:tc>
          <w:tcPr>
            <w:tcW w:w="2425" w:type="dxa"/>
          </w:tcPr>
          <w:p w14:paraId="6D3FE352" w14:textId="1E1D687C" w:rsidR="00F15496" w:rsidRDefault="00F15496" w:rsidP="00F15496">
            <w:pPr>
              <w:jc w:val="left"/>
            </w:pPr>
            <w:r w:rsidRPr="001A0EBA">
              <w:t>SRS_PWM_187</w:t>
            </w:r>
          </w:p>
        </w:tc>
        <w:tc>
          <w:tcPr>
            <w:tcW w:w="7285" w:type="dxa"/>
          </w:tcPr>
          <w:p w14:paraId="4700BD52" w14:textId="4D59B7A7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F15496" w14:paraId="075F6C71" w14:textId="77777777" w:rsidTr="00744F14">
        <w:tc>
          <w:tcPr>
            <w:tcW w:w="2425" w:type="dxa"/>
          </w:tcPr>
          <w:p w14:paraId="7F64ADD3" w14:textId="693E183D" w:rsidR="00F15496" w:rsidRDefault="00F15496" w:rsidP="00F15496">
            <w:pPr>
              <w:jc w:val="left"/>
            </w:pPr>
            <w:r w:rsidRPr="001A0EBA">
              <w:t>SRS_PWM_188</w:t>
            </w:r>
          </w:p>
        </w:tc>
        <w:tc>
          <w:tcPr>
            <w:tcW w:w="7285" w:type="dxa"/>
          </w:tcPr>
          <w:p w14:paraId="546D7CF4" w14:textId="16D105DC" w:rsidR="00F15496" w:rsidRDefault="002B6A1C" w:rsidP="00F15496">
            <w:pPr>
              <w:jc w:val="left"/>
            </w:pPr>
            <w:r w:rsidRPr="00D7331E"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 w:rsidRPr="00D7331E"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2B6A1C" w14:paraId="4109A8E8" w14:textId="77777777" w:rsidTr="00F96C5B">
        <w:tc>
          <w:tcPr>
            <w:tcW w:w="2425" w:type="dxa"/>
          </w:tcPr>
          <w:p w14:paraId="72CFEFAF" w14:textId="0E34C909" w:rsidR="002B6A1C" w:rsidRDefault="002B6A1C" w:rsidP="002B6A1C">
            <w:pPr>
              <w:jc w:val="left"/>
            </w:pPr>
            <w:r w:rsidRPr="001A0EBA">
              <w:t>SRS_PWM_189</w:t>
            </w:r>
          </w:p>
        </w:tc>
        <w:tc>
          <w:tcPr>
            <w:tcW w:w="7285" w:type="dxa"/>
            <w:vAlign w:val="bottom"/>
          </w:tcPr>
          <w:p w14:paraId="2E2AF51A" w14:textId="39617587" w:rsidR="002B6A1C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2B6A1C" w14:paraId="1CC045C4" w14:textId="77777777" w:rsidTr="00225FC3">
        <w:tc>
          <w:tcPr>
            <w:tcW w:w="2425" w:type="dxa"/>
          </w:tcPr>
          <w:p w14:paraId="2AA1AA8B" w14:textId="1A110ED3" w:rsidR="002B6A1C" w:rsidRDefault="002B6A1C" w:rsidP="002B6A1C">
            <w:pPr>
              <w:jc w:val="left"/>
            </w:pPr>
            <w:r w:rsidRPr="001A0EBA">
              <w:t>SRS_PWM_190</w:t>
            </w:r>
          </w:p>
        </w:tc>
        <w:tc>
          <w:tcPr>
            <w:tcW w:w="7285" w:type="dxa"/>
            <w:vAlign w:val="bottom"/>
          </w:tcPr>
          <w:p w14:paraId="17185D4E" w14:textId="295BE46F" w:rsidR="002B6A1C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2B6A1C" w14:paraId="02A4EF30" w14:textId="77777777" w:rsidTr="003733C6">
        <w:tc>
          <w:tcPr>
            <w:tcW w:w="2425" w:type="dxa"/>
          </w:tcPr>
          <w:p w14:paraId="17412E2C" w14:textId="1B72831B" w:rsidR="002B6A1C" w:rsidRDefault="002B6A1C" w:rsidP="002B6A1C">
            <w:pPr>
              <w:jc w:val="left"/>
            </w:pPr>
            <w:r w:rsidRPr="001A0EBA">
              <w:t>SRS_PWM_191</w:t>
            </w:r>
          </w:p>
        </w:tc>
        <w:tc>
          <w:tcPr>
            <w:tcW w:w="7285" w:type="dxa"/>
            <w:vAlign w:val="bottom"/>
          </w:tcPr>
          <w:p w14:paraId="3A9509C7" w14:textId="3DC2D9EF" w:rsidR="002B6A1C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2B6A1C" w14:paraId="410E72FC" w14:textId="77777777" w:rsidTr="00FF1D4F">
        <w:tc>
          <w:tcPr>
            <w:tcW w:w="2425" w:type="dxa"/>
          </w:tcPr>
          <w:p w14:paraId="0C78BA64" w14:textId="131C5D1B" w:rsidR="002B6A1C" w:rsidRDefault="002B6A1C" w:rsidP="002B6A1C">
            <w:pPr>
              <w:jc w:val="left"/>
            </w:pPr>
            <w:r w:rsidRPr="001A0EBA">
              <w:t>SRS_PWM_192</w:t>
            </w:r>
          </w:p>
        </w:tc>
        <w:tc>
          <w:tcPr>
            <w:tcW w:w="7285" w:type="dxa"/>
            <w:vAlign w:val="bottom"/>
          </w:tcPr>
          <w:p w14:paraId="0E93396B" w14:textId="766395DB" w:rsidR="002B6A1C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2B6A1C" w14:paraId="024D91F3" w14:textId="77777777" w:rsidTr="00DE799E">
        <w:tc>
          <w:tcPr>
            <w:tcW w:w="2425" w:type="dxa"/>
          </w:tcPr>
          <w:p w14:paraId="625E162F" w14:textId="422C946C" w:rsidR="002B6A1C" w:rsidRDefault="002B6A1C" w:rsidP="002B6A1C">
            <w:pPr>
              <w:jc w:val="left"/>
            </w:pPr>
            <w:r w:rsidRPr="001A0EBA">
              <w:t>SRS_PWM_193</w:t>
            </w:r>
          </w:p>
        </w:tc>
        <w:tc>
          <w:tcPr>
            <w:tcW w:w="7285" w:type="dxa"/>
            <w:vAlign w:val="bottom"/>
          </w:tcPr>
          <w:p w14:paraId="4E85E922" w14:textId="69991085" w:rsidR="002B6A1C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2B6A1C" w14:paraId="0254A05F" w14:textId="77777777" w:rsidTr="00B17D9C">
        <w:tc>
          <w:tcPr>
            <w:tcW w:w="2425" w:type="dxa"/>
          </w:tcPr>
          <w:p w14:paraId="74E4CD86" w14:textId="4346D53E" w:rsidR="002B6A1C" w:rsidRDefault="002B6A1C" w:rsidP="002B6A1C">
            <w:pPr>
              <w:jc w:val="left"/>
            </w:pPr>
            <w:r w:rsidRPr="001A0EBA">
              <w:t>SRS_PWM_194</w:t>
            </w:r>
          </w:p>
        </w:tc>
        <w:tc>
          <w:tcPr>
            <w:tcW w:w="7285" w:type="dxa"/>
            <w:vAlign w:val="bottom"/>
          </w:tcPr>
          <w:p w14:paraId="08AD7B02" w14:textId="2FCE0F81" w:rsidR="002B6A1C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 xml:space="preserve">This requirement is </w:t>
            </w:r>
            <w:r w:rsidR="00E23F2F">
              <w:rPr>
                <w:rFonts w:cs="Arial"/>
                <w:color w:val="000000"/>
              </w:rPr>
              <w:t>Vendor</w:t>
            </w:r>
            <w:r>
              <w:rPr>
                <w:rFonts w:cs="Arial"/>
                <w:color w:val="000000"/>
              </w:rPr>
              <w:t xml:space="preserve"> Specific Requirement.</w:t>
            </w:r>
          </w:p>
        </w:tc>
      </w:tr>
      <w:tr w:rsidR="002B6A1C" w14:paraId="558B5676" w14:textId="77777777" w:rsidTr="007D2B41">
        <w:tc>
          <w:tcPr>
            <w:tcW w:w="2425" w:type="dxa"/>
          </w:tcPr>
          <w:p w14:paraId="0399092C" w14:textId="463BCD77" w:rsidR="002B6A1C" w:rsidRDefault="002B6A1C" w:rsidP="002B6A1C">
            <w:pPr>
              <w:jc w:val="left"/>
            </w:pPr>
            <w:r w:rsidRPr="004401D2">
              <w:t>SRS_PWM_NR_1</w:t>
            </w:r>
          </w:p>
        </w:tc>
        <w:tc>
          <w:tcPr>
            <w:tcW w:w="7285" w:type="dxa"/>
            <w:vAlign w:val="bottom"/>
          </w:tcPr>
          <w:p w14:paraId="21019A5B" w14:textId="1A2D273A" w:rsidR="002B6A1C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non-functional requirement.</w:t>
            </w:r>
          </w:p>
        </w:tc>
      </w:tr>
      <w:tr w:rsidR="002B6A1C" w14:paraId="4E489327" w14:textId="77777777" w:rsidTr="00542045">
        <w:tc>
          <w:tcPr>
            <w:tcW w:w="2425" w:type="dxa"/>
          </w:tcPr>
          <w:p w14:paraId="64644F49" w14:textId="7F461CAD" w:rsidR="002B6A1C" w:rsidRPr="001A0EBA" w:rsidRDefault="002B6A1C" w:rsidP="002B6A1C">
            <w:pPr>
              <w:jc w:val="left"/>
            </w:pPr>
            <w:r w:rsidRPr="004401D2">
              <w:t>SRS_PWM_NR_2</w:t>
            </w:r>
          </w:p>
        </w:tc>
        <w:tc>
          <w:tcPr>
            <w:tcW w:w="7285" w:type="dxa"/>
            <w:vAlign w:val="bottom"/>
          </w:tcPr>
          <w:p w14:paraId="7742872C" w14:textId="3C7AE89E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non-functional requirement.</w:t>
            </w:r>
          </w:p>
        </w:tc>
      </w:tr>
      <w:tr w:rsidR="002B6A1C" w14:paraId="5E2FABC3" w14:textId="77777777" w:rsidTr="00C41D4C">
        <w:tc>
          <w:tcPr>
            <w:tcW w:w="2425" w:type="dxa"/>
          </w:tcPr>
          <w:p w14:paraId="075F464C" w14:textId="3FC71FDE" w:rsidR="002B6A1C" w:rsidRPr="001A0EBA" w:rsidRDefault="002B6A1C" w:rsidP="002B6A1C">
            <w:pPr>
              <w:jc w:val="left"/>
            </w:pPr>
            <w:r w:rsidRPr="004401D2">
              <w:t>SRS_PWM_NR_3</w:t>
            </w:r>
          </w:p>
        </w:tc>
        <w:tc>
          <w:tcPr>
            <w:tcW w:w="7285" w:type="dxa"/>
            <w:vAlign w:val="bottom"/>
          </w:tcPr>
          <w:p w14:paraId="6D187439" w14:textId="3C1CE769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non-functional requirement.</w:t>
            </w:r>
          </w:p>
        </w:tc>
      </w:tr>
      <w:tr w:rsidR="002B6A1C" w14:paraId="3E221F1B" w14:textId="77777777" w:rsidTr="00A369D5">
        <w:tc>
          <w:tcPr>
            <w:tcW w:w="2425" w:type="dxa"/>
          </w:tcPr>
          <w:p w14:paraId="452EBBE1" w14:textId="551E6DC6" w:rsidR="002B6A1C" w:rsidRPr="001A0EBA" w:rsidRDefault="002B6A1C" w:rsidP="002B6A1C">
            <w:pPr>
              <w:jc w:val="left"/>
            </w:pPr>
            <w:r w:rsidRPr="004401D2">
              <w:t>SRS_PWM_NR_4</w:t>
            </w:r>
          </w:p>
        </w:tc>
        <w:tc>
          <w:tcPr>
            <w:tcW w:w="7285" w:type="dxa"/>
            <w:vAlign w:val="bottom"/>
          </w:tcPr>
          <w:p w14:paraId="2CEA9350" w14:textId="597F8640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non-functional requirement.</w:t>
            </w:r>
          </w:p>
        </w:tc>
      </w:tr>
      <w:tr w:rsidR="002B6A1C" w14:paraId="742EEAF5" w14:textId="77777777" w:rsidTr="008C5247">
        <w:tc>
          <w:tcPr>
            <w:tcW w:w="2425" w:type="dxa"/>
          </w:tcPr>
          <w:p w14:paraId="06597D51" w14:textId="0B6634E0" w:rsidR="002B6A1C" w:rsidRPr="001A0EBA" w:rsidRDefault="002B6A1C" w:rsidP="002B6A1C">
            <w:pPr>
              <w:jc w:val="left"/>
            </w:pPr>
            <w:r w:rsidRPr="004401D2">
              <w:t>SRS_PWM_NR_5</w:t>
            </w:r>
          </w:p>
        </w:tc>
        <w:tc>
          <w:tcPr>
            <w:tcW w:w="7285" w:type="dxa"/>
            <w:vAlign w:val="bottom"/>
          </w:tcPr>
          <w:p w14:paraId="32294453" w14:textId="14F51A8E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non-functional requirement.</w:t>
            </w:r>
          </w:p>
        </w:tc>
      </w:tr>
      <w:tr w:rsidR="002B6A1C" w14:paraId="159ED2C7" w14:textId="77777777" w:rsidTr="00675F76">
        <w:tc>
          <w:tcPr>
            <w:tcW w:w="2425" w:type="dxa"/>
          </w:tcPr>
          <w:p w14:paraId="3A913EEB" w14:textId="6B073716" w:rsidR="002B6A1C" w:rsidRPr="001A0EBA" w:rsidRDefault="002B6A1C" w:rsidP="002B6A1C">
            <w:pPr>
              <w:jc w:val="left"/>
            </w:pPr>
            <w:r w:rsidRPr="004401D2">
              <w:t>SRS_PWM_NR_6</w:t>
            </w:r>
          </w:p>
        </w:tc>
        <w:tc>
          <w:tcPr>
            <w:tcW w:w="7285" w:type="dxa"/>
            <w:vAlign w:val="bottom"/>
          </w:tcPr>
          <w:p w14:paraId="71278ED1" w14:textId="700D43B7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non-functional requirement.</w:t>
            </w:r>
          </w:p>
        </w:tc>
      </w:tr>
      <w:tr w:rsidR="002B6A1C" w14:paraId="68D16456" w14:textId="77777777" w:rsidTr="00AC011D">
        <w:tc>
          <w:tcPr>
            <w:tcW w:w="2425" w:type="dxa"/>
          </w:tcPr>
          <w:p w14:paraId="2EC849F6" w14:textId="09456F81" w:rsidR="002B6A1C" w:rsidRPr="001A0EBA" w:rsidRDefault="002B6A1C" w:rsidP="002B6A1C">
            <w:pPr>
              <w:jc w:val="left"/>
            </w:pPr>
            <w:r w:rsidRPr="009432CF">
              <w:t>SRS_PWM_FSR_1</w:t>
            </w:r>
          </w:p>
        </w:tc>
        <w:tc>
          <w:tcPr>
            <w:tcW w:w="7285" w:type="dxa"/>
            <w:vAlign w:val="bottom"/>
          </w:tcPr>
          <w:p w14:paraId="54CA1D43" w14:textId="03B205F4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safety requirement.</w:t>
            </w:r>
          </w:p>
        </w:tc>
      </w:tr>
      <w:tr w:rsidR="002B6A1C" w14:paraId="6F959F40" w14:textId="77777777" w:rsidTr="00DB4062">
        <w:tc>
          <w:tcPr>
            <w:tcW w:w="2425" w:type="dxa"/>
          </w:tcPr>
          <w:p w14:paraId="378CF9A2" w14:textId="13C57A60" w:rsidR="002B6A1C" w:rsidRPr="001A0EBA" w:rsidRDefault="002B6A1C" w:rsidP="002B6A1C">
            <w:pPr>
              <w:jc w:val="left"/>
            </w:pPr>
            <w:r w:rsidRPr="009432CF">
              <w:t>SRS_PWM_FSR_2</w:t>
            </w:r>
          </w:p>
        </w:tc>
        <w:tc>
          <w:tcPr>
            <w:tcW w:w="7285" w:type="dxa"/>
            <w:vAlign w:val="bottom"/>
          </w:tcPr>
          <w:p w14:paraId="36517F83" w14:textId="10BB675F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safety requirement.</w:t>
            </w:r>
          </w:p>
        </w:tc>
      </w:tr>
      <w:tr w:rsidR="002B6A1C" w14:paraId="04328F3C" w14:textId="77777777" w:rsidTr="009808C1">
        <w:tc>
          <w:tcPr>
            <w:tcW w:w="2425" w:type="dxa"/>
          </w:tcPr>
          <w:p w14:paraId="47AD9904" w14:textId="4F09853D" w:rsidR="002B6A1C" w:rsidRPr="001A0EBA" w:rsidRDefault="002B6A1C" w:rsidP="002B6A1C">
            <w:pPr>
              <w:jc w:val="left"/>
            </w:pPr>
            <w:r w:rsidRPr="009432CF">
              <w:t>SRS_PWM_FSR_3</w:t>
            </w:r>
          </w:p>
        </w:tc>
        <w:tc>
          <w:tcPr>
            <w:tcW w:w="7285" w:type="dxa"/>
            <w:vAlign w:val="bottom"/>
          </w:tcPr>
          <w:p w14:paraId="69D3FA34" w14:textId="7A61AC2E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safety requirement.</w:t>
            </w:r>
          </w:p>
        </w:tc>
      </w:tr>
      <w:tr w:rsidR="002B6A1C" w14:paraId="7989D1E0" w14:textId="77777777" w:rsidTr="001F0768">
        <w:tc>
          <w:tcPr>
            <w:tcW w:w="2425" w:type="dxa"/>
          </w:tcPr>
          <w:p w14:paraId="78018A66" w14:textId="3B495C1D" w:rsidR="002B6A1C" w:rsidRPr="001A0EBA" w:rsidRDefault="002B6A1C" w:rsidP="002B6A1C">
            <w:pPr>
              <w:jc w:val="left"/>
            </w:pPr>
            <w:r w:rsidRPr="009432CF">
              <w:t>SRS_PWM_FSR_4</w:t>
            </w:r>
          </w:p>
        </w:tc>
        <w:tc>
          <w:tcPr>
            <w:tcW w:w="7285" w:type="dxa"/>
            <w:vAlign w:val="bottom"/>
          </w:tcPr>
          <w:p w14:paraId="6E276CE7" w14:textId="3ABD74BA" w:rsidR="002B6A1C" w:rsidRPr="00390707" w:rsidRDefault="002B6A1C" w:rsidP="002B6A1C">
            <w:pPr>
              <w:jc w:val="left"/>
            </w:pPr>
            <w:r>
              <w:rPr>
                <w:rFonts w:cs="Arial"/>
                <w:color w:val="000000"/>
              </w:rPr>
              <w:t>This is safety requirement.</w:t>
            </w:r>
          </w:p>
        </w:tc>
      </w:tr>
    </w:tbl>
    <w:p w14:paraId="68DDCA58" w14:textId="77777777" w:rsidR="0068539D" w:rsidRDefault="0068539D">
      <w:pPr>
        <w:jc w:val="left"/>
        <w:rPr>
          <w:rFonts w:cs="Arial"/>
          <w:b/>
          <w:bCs/>
          <w:kern w:val="32"/>
          <w:sz w:val="32"/>
          <w:szCs w:val="32"/>
          <w:lang w:val="en-GB"/>
        </w:rPr>
      </w:pPr>
      <w:r>
        <w:br w:type="page"/>
      </w:r>
    </w:p>
    <w:p w14:paraId="41E27DD2" w14:textId="33EB6711" w:rsidR="0038113E" w:rsidRDefault="0038113E" w:rsidP="0038113E">
      <w:pPr>
        <w:pStyle w:val="Heading1"/>
      </w:pPr>
      <w:bookmarkStart w:id="103" w:name="_Toc230980156"/>
      <w:r>
        <w:lastRenderedPageBreak/>
        <w:t>S</w:t>
      </w:r>
      <w:r w:rsidR="003F743C">
        <w:t>RS</w:t>
      </w:r>
      <w:r>
        <w:t xml:space="preserve"> </w:t>
      </w:r>
      <w:r w:rsidRPr="0038113E">
        <w:sym w:font="Wingdings" w:char="F0DF"/>
      </w:r>
      <w:r w:rsidRPr="0038113E">
        <w:sym w:font="Wingdings" w:char="F0E0"/>
      </w:r>
      <w:r>
        <w:t xml:space="preserve"> S</w:t>
      </w:r>
      <w:r w:rsidR="003F743C">
        <w:t>AD</w:t>
      </w:r>
      <w:r>
        <w:t xml:space="preserve"> Uncovered IDs</w:t>
      </w:r>
      <w:bookmarkEnd w:id="93"/>
      <w:bookmarkEnd w:id="103"/>
      <w:r w:rsidR="003F743C">
        <w:t xml:space="preserve"> </w:t>
      </w:r>
    </w:p>
    <w:p w14:paraId="5211B55A" w14:textId="11973808" w:rsidR="003F743C" w:rsidRDefault="003F743C" w:rsidP="003F743C">
      <w:pPr>
        <w:pStyle w:val="Caption"/>
      </w:pPr>
      <w:bookmarkStart w:id="104" w:name="_Toc230980164"/>
      <w:r>
        <w:t xml:space="preserve">Table </w:t>
      </w:r>
      <w:fldSimple w:instr=" SEQ Table \* ARABIC ">
        <w:r w:rsidR="00125E1F">
          <w:rPr>
            <w:noProof/>
          </w:rPr>
          <w:t>4</w:t>
        </w:r>
      </w:fldSimple>
      <w:r>
        <w:t xml:space="preserve"> SRS IDs Missed in SRS &lt;--&gt; SAD Report</w:t>
      </w:r>
      <w:bookmarkEnd w:id="104"/>
    </w:p>
    <w:tbl>
      <w:tblPr>
        <w:tblW w:w="8926" w:type="dxa"/>
        <w:tblLook w:val="04A0" w:firstRow="1" w:lastRow="0" w:firstColumn="1" w:lastColumn="0" w:noHBand="0" w:noVBand="1"/>
      </w:tblPr>
      <w:tblGrid>
        <w:gridCol w:w="1466"/>
        <w:gridCol w:w="7460"/>
      </w:tblGrid>
      <w:tr w:rsidR="003F743C" w:rsidRPr="0038113E" w14:paraId="2C31815E" w14:textId="77777777" w:rsidTr="00FF3D1D">
        <w:trPr>
          <w:trHeight w:val="288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C671DC2" w14:textId="77777777" w:rsidR="003F743C" w:rsidRPr="00D26C6D" w:rsidRDefault="003F743C" w:rsidP="00C748A2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D26C6D">
              <w:rPr>
                <w:rFonts w:cs="Arial"/>
                <w:b/>
                <w:bCs/>
                <w:color w:val="000000"/>
              </w:rPr>
              <w:t>SRS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AED49B4" w14:textId="77777777" w:rsidR="003F743C" w:rsidRPr="00D26C6D" w:rsidRDefault="003F743C" w:rsidP="00C748A2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D26C6D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3F743C" w:rsidRPr="0038113E" w14:paraId="4F5B0C13" w14:textId="77777777" w:rsidTr="00834847">
        <w:trPr>
          <w:trHeight w:val="288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CBA1C" w14:textId="3D2E577A" w:rsidR="003F743C" w:rsidRPr="00D26C6D" w:rsidRDefault="00784CD4" w:rsidP="00C748A2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BC782B" w14:textId="142C9FE9" w:rsidR="003F743C" w:rsidRPr="00D26C6D" w:rsidRDefault="00784CD4" w:rsidP="00C748A2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</w:tr>
    </w:tbl>
    <w:p w14:paraId="31DE6405" w14:textId="77777777" w:rsidR="003F743C" w:rsidRDefault="003F743C" w:rsidP="003F743C">
      <w:pPr>
        <w:spacing w:line="276" w:lineRule="auto"/>
        <w:rPr>
          <w:lang w:val="en-GB"/>
        </w:rPr>
      </w:pPr>
    </w:p>
    <w:p w14:paraId="3BAFF29A" w14:textId="0DE7FE19" w:rsidR="003F743C" w:rsidRDefault="003F743C" w:rsidP="003F743C">
      <w:pPr>
        <w:pStyle w:val="Caption"/>
      </w:pPr>
      <w:bookmarkStart w:id="105" w:name="_Toc230980165"/>
      <w:r>
        <w:t xml:space="preserve">Table </w:t>
      </w:r>
      <w:fldSimple w:instr=" SEQ Table \* ARABIC ">
        <w:r w:rsidR="00125E1F">
          <w:rPr>
            <w:noProof/>
          </w:rPr>
          <w:t>5</w:t>
        </w:r>
      </w:fldSimple>
      <w:r>
        <w:t xml:space="preserve"> SAD IDs Missed in SRS &lt;--&gt; SAD Report</w:t>
      </w:r>
      <w:bookmarkEnd w:id="105"/>
    </w:p>
    <w:tbl>
      <w:tblPr>
        <w:tblW w:w="8926" w:type="dxa"/>
        <w:tblLook w:val="04A0" w:firstRow="1" w:lastRow="0" w:firstColumn="1" w:lastColumn="0" w:noHBand="0" w:noVBand="1"/>
      </w:tblPr>
      <w:tblGrid>
        <w:gridCol w:w="1466"/>
        <w:gridCol w:w="7460"/>
      </w:tblGrid>
      <w:tr w:rsidR="003F743C" w:rsidRPr="0038113E" w14:paraId="0D6CCD44" w14:textId="77777777" w:rsidTr="00FF3D1D">
        <w:trPr>
          <w:trHeight w:val="288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7FACF2A" w14:textId="77777777" w:rsidR="003F743C" w:rsidRPr="00D26C6D" w:rsidRDefault="003F743C" w:rsidP="00C748A2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D26C6D">
              <w:rPr>
                <w:rFonts w:cs="Arial"/>
                <w:b/>
                <w:bCs/>
                <w:color w:val="000000"/>
              </w:rPr>
              <w:t>SAD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BEA7A91" w14:textId="77777777" w:rsidR="003F743C" w:rsidRPr="00D26C6D" w:rsidRDefault="003F743C" w:rsidP="00C748A2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D26C6D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3F743C" w:rsidRPr="0038113E" w14:paraId="04BB47DA" w14:textId="77777777" w:rsidTr="00834847">
        <w:trPr>
          <w:trHeight w:val="288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B7336" w14:textId="189DF3BF" w:rsidR="003F743C" w:rsidRPr="00D26C6D" w:rsidRDefault="00784CD4" w:rsidP="00C748A2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F995D" w14:textId="55042BEF" w:rsidR="003F743C" w:rsidRPr="00D26C6D" w:rsidRDefault="00784CD4" w:rsidP="00C748A2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</w:tr>
    </w:tbl>
    <w:p w14:paraId="1FBDDE9B" w14:textId="4C404C68" w:rsidR="00551B99" w:rsidRDefault="00551B99" w:rsidP="003F743C">
      <w:pPr>
        <w:rPr>
          <w:lang w:val="en-GB"/>
        </w:rPr>
      </w:pPr>
    </w:p>
    <w:p w14:paraId="59BFFFDB" w14:textId="77777777" w:rsidR="00551B99" w:rsidRDefault="00551B99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189486E1" w14:textId="6FD1A821" w:rsidR="003F743C" w:rsidRPr="007B44C6" w:rsidRDefault="003F743C" w:rsidP="00FF3D1D">
      <w:pPr>
        <w:pStyle w:val="Heading1"/>
      </w:pPr>
      <w:bookmarkStart w:id="106" w:name="_Toc230980157"/>
      <w:r>
        <w:lastRenderedPageBreak/>
        <w:t xml:space="preserve">SAD </w:t>
      </w:r>
      <w:r w:rsidRPr="0038113E">
        <w:sym w:font="Wingdings" w:char="F0DF"/>
      </w:r>
      <w:r w:rsidRPr="0038113E">
        <w:sym w:font="Wingdings" w:char="F0E0"/>
      </w:r>
      <w:r>
        <w:t xml:space="preserve"> SDD Uncovered IDs</w:t>
      </w:r>
      <w:bookmarkEnd w:id="106"/>
    </w:p>
    <w:p w14:paraId="3866E17F" w14:textId="5D7EDF6D" w:rsidR="0038113E" w:rsidRDefault="0038113E" w:rsidP="0038113E">
      <w:pPr>
        <w:pStyle w:val="Caption"/>
      </w:pPr>
      <w:bookmarkStart w:id="107" w:name="_Toc230980166"/>
      <w:r>
        <w:t xml:space="preserve">Table </w:t>
      </w:r>
      <w:fldSimple w:instr=" SEQ Table \* ARABIC ">
        <w:r w:rsidR="00125E1F">
          <w:rPr>
            <w:noProof/>
          </w:rPr>
          <w:t>6</w:t>
        </w:r>
      </w:fldSimple>
      <w:r>
        <w:t xml:space="preserve"> SAD Items Missed in S</w:t>
      </w:r>
      <w:r w:rsidR="00204AA1">
        <w:t>AD</w:t>
      </w:r>
      <w:r>
        <w:t xml:space="preserve"> &lt;--&gt; S</w:t>
      </w:r>
      <w:r w:rsidR="00204AA1">
        <w:t>DD</w:t>
      </w:r>
      <w:r w:rsidR="008249E5">
        <w:t xml:space="preserve"> Report</w:t>
      </w:r>
      <w:bookmarkEnd w:id="107"/>
    </w:p>
    <w:tbl>
      <w:tblPr>
        <w:tblW w:w="8905" w:type="dxa"/>
        <w:tblLook w:val="04A0" w:firstRow="1" w:lastRow="0" w:firstColumn="1" w:lastColumn="0" w:noHBand="0" w:noVBand="1"/>
      </w:tblPr>
      <w:tblGrid>
        <w:gridCol w:w="1964"/>
        <w:gridCol w:w="6941"/>
      </w:tblGrid>
      <w:tr w:rsidR="0038113E" w:rsidRPr="0038113E" w14:paraId="48D15CFC" w14:textId="77777777" w:rsidTr="00FC1F67">
        <w:trPr>
          <w:trHeight w:val="288"/>
        </w:trPr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0F74829" w14:textId="7453C1CE" w:rsidR="0038113E" w:rsidRPr="005B5186" w:rsidRDefault="0038113E" w:rsidP="005B5186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5186">
              <w:rPr>
                <w:rFonts w:cs="Arial"/>
                <w:b/>
                <w:bCs/>
                <w:color w:val="000000"/>
              </w:rPr>
              <w:t>SAD ID</w:t>
            </w:r>
          </w:p>
        </w:tc>
        <w:tc>
          <w:tcPr>
            <w:tcW w:w="6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9980A56" w14:textId="77777777" w:rsidR="0038113E" w:rsidRPr="005B5186" w:rsidRDefault="0038113E" w:rsidP="005B5186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5186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FC1F67" w:rsidRPr="0038113E" w14:paraId="71B9C79D" w14:textId="77777777" w:rsidTr="00FC1F67">
        <w:trPr>
          <w:trHeight w:val="288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E9096D" w14:textId="168017DF" w:rsidR="00FC1F67" w:rsidRPr="005B5186" w:rsidRDefault="001D410B" w:rsidP="00FC1F67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5C88" w14:textId="5E50A6C8" w:rsidR="00FC1F67" w:rsidRPr="00B42067" w:rsidRDefault="00B42067" w:rsidP="00FC1F67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</w:tr>
    </w:tbl>
    <w:p w14:paraId="606E426D" w14:textId="5DE5A977" w:rsidR="0038113E" w:rsidRDefault="0038113E" w:rsidP="0027332C">
      <w:pPr>
        <w:spacing w:line="276" w:lineRule="auto"/>
        <w:rPr>
          <w:lang w:val="en-GB"/>
        </w:rPr>
      </w:pPr>
    </w:p>
    <w:p w14:paraId="6284D9DB" w14:textId="407F2FAD" w:rsidR="0038113E" w:rsidRDefault="0038113E" w:rsidP="0038113E">
      <w:pPr>
        <w:pStyle w:val="Caption"/>
      </w:pPr>
      <w:bookmarkStart w:id="108" w:name="_Toc230980167"/>
      <w:r>
        <w:t xml:space="preserve">Table </w:t>
      </w:r>
      <w:fldSimple w:instr=" SEQ Table \* ARABIC ">
        <w:r w:rsidR="00125E1F">
          <w:rPr>
            <w:noProof/>
          </w:rPr>
          <w:t>7</w:t>
        </w:r>
      </w:fldSimple>
      <w:r>
        <w:t xml:space="preserve"> SD</w:t>
      </w:r>
      <w:r w:rsidR="00204AA1">
        <w:t>D</w:t>
      </w:r>
      <w:r>
        <w:t xml:space="preserve"> </w:t>
      </w:r>
      <w:r w:rsidR="00204AA1">
        <w:t>IDs</w:t>
      </w:r>
      <w:r>
        <w:t xml:space="preserve"> Missed in S</w:t>
      </w:r>
      <w:r w:rsidR="00204AA1">
        <w:t>AD</w:t>
      </w:r>
      <w:r>
        <w:t xml:space="preserve"> &lt;--&gt; S</w:t>
      </w:r>
      <w:r w:rsidR="00204AA1">
        <w:t>D</w:t>
      </w:r>
      <w:r>
        <w:t>D</w:t>
      </w:r>
      <w:r w:rsidR="008249E5">
        <w:t xml:space="preserve"> Report</w:t>
      </w:r>
      <w:bookmarkEnd w:id="108"/>
    </w:p>
    <w:tbl>
      <w:tblPr>
        <w:tblW w:w="8926" w:type="dxa"/>
        <w:tblLook w:val="04A0" w:firstRow="1" w:lastRow="0" w:firstColumn="1" w:lastColumn="0" w:noHBand="0" w:noVBand="1"/>
      </w:tblPr>
      <w:tblGrid>
        <w:gridCol w:w="1466"/>
        <w:gridCol w:w="7460"/>
      </w:tblGrid>
      <w:tr w:rsidR="0038113E" w:rsidRPr="0038113E" w14:paraId="40BD4767" w14:textId="77777777" w:rsidTr="00FF3D1D">
        <w:trPr>
          <w:trHeight w:val="288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A2A8ECD" w14:textId="77F43645" w:rsidR="0038113E" w:rsidRPr="005B5186" w:rsidRDefault="0038113E" w:rsidP="005B5186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5186">
              <w:rPr>
                <w:rFonts w:cs="Arial"/>
                <w:b/>
                <w:bCs/>
                <w:color w:val="000000"/>
              </w:rPr>
              <w:t>SDD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DB55651" w14:textId="77777777" w:rsidR="0038113E" w:rsidRPr="005B5186" w:rsidRDefault="0038113E" w:rsidP="005B5186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5186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38113E" w:rsidRPr="0038113E" w14:paraId="0F8344C8" w14:textId="77777777" w:rsidTr="00834847">
        <w:trPr>
          <w:trHeight w:val="288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91C6D" w14:textId="7ADBCF73" w:rsidR="0038113E" w:rsidRPr="005B5186" w:rsidRDefault="00670A26" w:rsidP="005B5186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44B8E" w14:textId="12C53D27" w:rsidR="0038113E" w:rsidRPr="00B42067" w:rsidRDefault="00B42067" w:rsidP="005B5186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</w:tr>
    </w:tbl>
    <w:p w14:paraId="4F48E9DE" w14:textId="22417DE0" w:rsidR="00551B99" w:rsidRDefault="00551B99" w:rsidP="0027332C">
      <w:pPr>
        <w:spacing w:line="276" w:lineRule="auto"/>
        <w:rPr>
          <w:lang w:val="en-GB"/>
        </w:rPr>
      </w:pPr>
    </w:p>
    <w:p w14:paraId="4586AF93" w14:textId="77777777" w:rsidR="00551B99" w:rsidRDefault="00551B99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5F3A7F2E" w14:textId="1DA682DF" w:rsidR="0038113E" w:rsidRDefault="0038113E" w:rsidP="0038113E">
      <w:pPr>
        <w:pStyle w:val="Heading1"/>
      </w:pPr>
      <w:bookmarkStart w:id="109" w:name="_Toc48746578"/>
      <w:bookmarkStart w:id="110" w:name="_Toc230980158"/>
      <w:r>
        <w:lastRenderedPageBreak/>
        <w:t xml:space="preserve">SDD </w:t>
      </w:r>
      <w:r w:rsidRPr="0038113E">
        <w:sym w:font="Wingdings" w:char="F0DF"/>
      </w:r>
      <w:r w:rsidRPr="0038113E">
        <w:sym w:font="Wingdings" w:char="F0E0"/>
      </w:r>
      <w:r>
        <w:t xml:space="preserve"> UT Uncovered IDs</w:t>
      </w:r>
      <w:bookmarkEnd w:id="109"/>
      <w:bookmarkEnd w:id="110"/>
    </w:p>
    <w:p w14:paraId="0B88515B" w14:textId="6277DBAB" w:rsidR="0038113E" w:rsidRDefault="0038113E" w:rsidP="0038113E">
      <w:pPr>
        <w:pStyle w:val="Caption"/>
      </w:pPr>
      <w:bookmarkStart w:id="111" w:name="_Toc230980168"/>
      <w:r>
        <w:t xml:space="preserve">Table </w:t>
      </w:r>
      <w:fldSimple w:instr=" SEQ Table \* ARABIC ">
        <w:r w:rsidR="00125E1F">
          <w:rPr>
            <w:noProof/>
          </w:rPr>
          <w:t>8</w:t>
        </w:r>
      </w:fldSimple>
      <w:r>
        <w:t xml:space="preserve"> SDD IDs Missed in SDD &lt;--&gt; UT</w:t>
      </w:r>
      <w:r w:rsidR="008249E5">
        <w:t xml:space="preserve"> Report</w:t>
      </w:r>
      <w:bookmarkEnd w:id="111"/>
    </w:p>
    <w:tbl>
      <w:tblPr>
        <w:tblW w:w="8926" w:type="dxa"/>
        <w:tblLook w:val="04A0" w:firstRow="1" w:lastRow="0" w:firstColumn="1" w:lastColumn="0" w:noHBand="0" w:noVBand="1"/>
      </w:tblPr>
      <w:tblGrid>
        <w:gridCol w:w="1466"/>
        <w:gridCol w:w="7460"/>
      </w:tblGrid>
      <w:tr w:rsidR="0038113E" w:rsidRPr="0038113E" w14:paraId="46E3BB48" w14:textId="77777777" w:rsidTr="00FF3D1D">
        <w:trPr>
          <w:trHeight w:val="288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668F761" w14:textId="51AA4307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SDD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3E72E30" w14:textId="77777777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38113E" w:rsidRPr="0038113E" w14:paraId="414B69C4" w14:textId="77777777" w:rsidTr="00834847">
        <w:trPr>
          <w:trHeight w:val="233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49CD0" w14:textId="328C699B" w:rsidR="0038113E" w:rsidRPr="008A6878" w:rsidRDefault="00080819" w:rsidP="008A687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0A15E" w14:textId="72922581" w:rsidR="0038113E" w:rsidRPr="001D410B" w:rsidRDefault="004C0C59" w:rsidP="008A6878">
            <w:pPr>
              <w:spacing w:line="276" w:lineRule="auto"/>
              <w:jc w:val="left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None</w:t>
            </w:r>
          </w:p>
        </w:tc>
      </w:tr>
    </w:tbl>
    <w:p w14:paraId="6F0887A2" w14:textId="07A5C44A" w:rsidR="0038113E" w:rsidRDefault="0038113E" w:rsidP="0027332C">
      <w:pPr>
        <w:spacing w:line="276" w:lineRule="auto"/>
        <w:rPr>
          <w:lang w:val="en-GB"/>
        </w:rPr>
      </w:pPr>
    </w:p>
    <w:p w14:paraId="174E5B5A" w14:textId="07A0B8DA" w:rsidR="0038113E" w:rsidRDefault="0038113E" w:rsidP="0038113E">
      <w:pPr>
        <w:pStyle w:val="Caption"/>
      </w:pPr>
      <w:bookmarkStart w:id="112" w:name="_Toc230980169"/>
      <w:r>
        <w:t xml:space="preserve">Table </w:t>
      </w:r>
      <w:fldSimple w:instr=" SEQ Table \* ARABIC ">
        <w:r w:rsidR="00125E1F">
          <w:rPr>
            <w:noProof/>
          </w:rPr>
          <w:t>9</w:t>
        </w:r>
      </w:fldSimple>
      <w:r>
        <w:t xml:space="preserve"> UT IDs Missed in SDD &lt;--&gt; UT</w:t>
      </w:r>
      <w:r w:rsidR="008249E5">
        <w:t xml:space="preserve"> Report</w:t>
      </w:r>
      <w:bookmarkEnd w:id="112"/>
    </w:p>
    <w:tbl>
      <w:tblPr>
        <w:tblW w:w="8926" w:type="dxa"/>
        <w:tblLook w:val="04A0" w:firstRow="1" w:lastRow="0" w:firstColumn="1" w:lastColumn="0" w:noHBand="0" w:noVBand="1"/>
      </w:tblPr>
      <w:tblGrid>
        <w:gridCol w:w="1466"/>
        <w:gridCol w:w="7460"/>
      </w:tblGrid>
      <w:tr w:rsidR="0038113E" w:rsidRPr="0038113E" w14:paraId="1381FA72" w14:textId="77777777" w:rsidTr="00FF3D1D">
        <w:trPr>
          <w:trHeight w:val="288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3B2F64F" w14:textId="50C71A84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UT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3A030EE" w14:textId="77777777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38113E" w:rsidRPr="0038113E" w14:paraId="447BD9CE" w14:textId="77777777" w:rsidTr="00834847">
        <w:trPr>
          <w:trHeight w:val="288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1B509" w14:textId="03074932" w:rsidR="0038113E" w:rsidRPr="008A6878" w:rsidRDefault="00080819" w:rsidP="008A687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B215E" w14:textId="79BDEC93" w:rsidR="0038113E" w:rsidRPr="001D410B" w:rsidRDefault="004C0C59" w:rsidP="008A6878">
            <w:pPr>
              <w:spacing w:line="276" w:lineRule="auto"/>
              <w:jc w:val="left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None</w:t>
            </w:r>
          </w:p>
        </w:tc>
      </w:tr>
    </w:tbl>
    <w:p w14:paraId="7C5A6615" w14:textId="77777777" w:rsidR="00551B99" w:rsidRDefault="00551B99">
      <w:pPr>
        <w:jc w:val="left"/>
        <w:rPr>
          <w:rFonts w:cs="Arial"/>
          <w:b/>
          <w:bCs/>
          <w:kern w:val="32"/>
          <w:sz w:val="32"/>
          <w:szCs w:val="32"/>
          <w:lang w:val="en-GB"/>
        </w:rPr>
      </w:pPr>
      <w:bookmarkStart w:id="113" w:name="_Toc48746579"/>
      <w:r>
        <w:br w:type="page"/>
      </w:r>
    </w:p>
    <w:p w14:paraId="702F36C9" w14:textId="77777777" w:rsidR="0068539D" w:rsidRPr="007B44C6" w:rsidRDefault="0068539D" w:rsidP="0068539D">
      <w:pPr>
        <w:pStyle w:val="Heading1"/>
      </w:pPr>
      <w:bookmarkStart w:id="114" w:name="_Toc89074642"/>
      <w:bookmarkStart w:id="115" w:name="_Toc230980159"/>
      <w:r>
        <w:lastRenderedPageBreak/>
        <w:t xml:space="preserve">SAD </w:t>
      </w:r>
      <w:r w:rsidRPr="0038113E">
        <w:sym w:font="Wingdings" w:char="F0DF"/>
      </w:r>
      <w:r w:rsidRPr="0038113E">
        <w:sym w:font="Wingdings" w:char="F0E0"/>
      </w:r>
      <w:r>
        <w:t xml:space="preserve"> ITP Uncovered IDs</w:t>
      </w:r>
      <w:bookmarkEnd w:id="114"/>
      <w:bookmarkEnd w:id="115"/>
    </w:p>
    <w:p w14:paraId="5E55B02F" w14:textId="6FAFE748" w:rsidR="0068539D" w:rsidRDefault="0068539D" w:rsidP="0068539D">
      <w:pPr>
        <w:pStyle w:val="Caption"/>
      </w:pPr>
      <w:bookmarkStart w:id="116" w:name="_Toc89074653"/>
      <w:bookmarkStart w:id="117" w:name="_Toc230980170"/>
      <w:r>
        <w:t xml:space="preserve">Table </w:t>
      </w:r>
      <w:fldSimple w:instr=" SEQ Table \* ARABIC ">
        <w:r w:rsidR="00125E1F">
          <w:rPr>
            <w:noProof/>
          </w:rPr>
          <w:t>10</w:t>
        </w:r>
      </w:fldSimple>
      <w:r>
        <w:t xml:space="preserve"> SAD Items Missed in SAD &lt;--&gt; ITP Report</w:t>
      </w:r>
      <w:bookmarkEnd w:id="116"/>
      <w:bookmarkEnd w:id="117"/>
    </w:p>
    <w:tbl>
      <w:tblPr>
        <w:tblW w:w="9371" w:type="dxa"/>
        <w:tblLook w:val="04A0" w:firstRow="1" w:lastRow="0" w:firstColumn="1" w:lastColumn="0" w:noHBand="0" w:noVBand="1"/>
      </w:tblPr>
      <w:tblGrid>
        <w:gridCol w:w="1911"/>
        <w:gridCol w:w="7460"/>
      </w:tblGrid>
      <w:tr w:rsidR="0068539D" w:rsidRPr="0038113E" w14:paraId="7C115C52" w14:textId="77777777" w:rsidTr="00FF3D1D">
        <w:trPr>
          <w:trHeight w:val="288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854DBF6" w14:textId="77777777" w:rsidR="0068539D" w:rsidRPr="005B5186" w:rsidRDefault="0068539D" w:rsidP="00FF3D1D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5186">
              <w:rPr>
                <w:rFonts w:cs="Arial"/>
                <w:b/>
                <w:bCs/>
                <w:color w:val="000000"/>
              </w:rPr>
              <w:t>SAD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A871A87" w14:textId="77777777" w:rsidR="0068539D" w:rsidRPr="005B5186" w:rsidRDefault="0068539D" w:rsidP="00FF3D1D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5186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68539D" w:rsidRPr="0038113E" w14:paraId="66DF3A95" w14:textId="77777777" w:rsidTr="00834847">
        <w:trPr>
          <w:trHeight w:val="288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FA73B" w14:textId="7F5DAC37" w:rsidR="0068539D" w:rsidRPr="005B5186" w:rsidRDefault="002363BA" w:rsidP="00FF3D1D">
            <w: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F5C93" w14:textId="148938C5" w:rsidR="0068539D" w:rsidRPr="005B5186" w:rsidRDefault="00B5177D" w:rsidP="00FF3D1D">
            <w:r>
              <w:t>None</w:t>
            </w:r>
          </w:p>
        </w:tc>
      </w:tr>
    </w:tbl>
    <w:p w14:paraId="1904D570" w14:textId="77777777" w:rsidR="0068539D" w:rsidRDefault="0068539D" w:rsidP="0068539D">
      <w:pPr>
        <w:spacing w:line="276" w:lineRule="auto"/>
        <w:rPr>
          <w:lang w:val="en-GB"/>
        </w:rPr>
      </w:pPr>
    </w:p>
    <w:p w14:paraId="697CEBB2" w14:textId="0EC33D90" w:rsidR="0068539D" w:rsidRDefault="0068539D" w:rsidP="0068539D">
      <w:pPr>
        <w:pStyle w:val="Caption"/>
      </w:pPr>
      <w:bookmarkStart w:id="118" w:name="_Toc89074654"/>
      <w:bookmarkStart w:id="119" w:name="_Toc230980171"/>
      <w:r>
        <w:t xml:space="preserve">Table </w:t>
      </w:r>
      <w:fldSimple w:instr=" SEQ Table \* ARABIC ">
        <w:r w:rsidR="00125E1F">
          <w:rPr>
            <w:noProof/>
          </w:rPr>
          <w:t>11</w:t>
        </w:r>
      </w:fldSimple>
      <w:r>
        <w:t xml:space="preserve"> IT IDs Missed in ITP &lt;--&gt; SAD Report</w:t>
      </w:r>
      <w:bookmarkEnd w:id="118"/>
      <w:bookmarkEnd w:id="119"/>
    </w:p>
    <w:tbl>
      <w:tblPr>
        <w:tblW w:w="9355" w:type="dxa"/>
        <w:tblLook w:val="04A0" w:firstRow="1" w:lastRow="0" w:firstColumn="1" w:lastColumn="0" w:noHBand="0" w:noVBand="1"/>
      </w:tblPr>
      <w:tblGrid>
        <w:gridCol w:w="2164"/>
        <w:gridCol w:w="7191"/>
      </w:tblGrid>
      <w:tr w:rsidR="0068539D" w:rsidRPr="0038113E" w14:paraId="33D924D5" w14:textId="77777777" w:rsidTr="00AA28FE">
        <w:trPr>
          <w:trHeight w:val="288"/>
        </w:trPr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86B0CD6" w14:textId="77777777" w:rsidR="0068539D" w:rsidRPr="005B5186" w:rsidRDefault="0068539D" w:rsidP="00FF3D1D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IT</w:t>
            </w:r>
            <w:r w:rsidRPr="005B5186">
              <w:rPr>
                <w:rFonts w:cs="Arial"/>
                <w:b/>
                <w:bCs/>
                <w:color w:val="000000"/>
              </w:rPr>
              <w:t xml:space="preserve"> ID</w:t>
            </w:r>
          </w:p>
        </w:tc>
        <w:tc>
          <w:tcPr>
            <w:tcW w:w="7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DD873A4" w14:textId="77777777" w:rsidR="0068539D" w:rsidRPr="005B5186" w:rsidRDefault="0068539D" w:rsidP="00FF3D1D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5B5186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CB7DD3" w:rsidRPr="0038113E" w14:paraId="148EAF84" w14:textId="77777777" w:rsidTr="00AA28FE">
        <w:trPr>
          <w:trHeight w:val="288"/>
        </w:trPr>
        <w:tc>
          <w:tcPr>
            <w:tcW w:w="2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66D972" w14:textId="054B82A4" w:rsidR="00CB7DD3" w:rsidRPr="005B5186" w:rsidRDefault="002363BA" w:rsidP="00CB7DD3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0AAA2" w14:textId="27AE7755" w:rsidR="00CB7DD3" w:rsidRPr="002363BA" w:rsidRDefault="00582E42" w:rsidP="00CB7DD3">
            <w:pPr>
              <w:spacing w:line="276" w:lineRule="auto"/>
              <w:jc w:val="left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None</w:t>
            </w:r>
          </w:p>
        </w:tc>
      </w:tr>
    </w:tbl>
    <w:p w14:paraId="1CE90D76" w14:textId="77777777" w:rsidR="0068539D" w:rsidRDefault="0068539D" w:rsidP="0068539D">
      <w:pPr>
        <w:jc w:val="left"/>
        <w:rPr>
          <w:rFonts w:cs="Arial"/>
          <w:b/>
          <w:bCs/>
          <w:kern w:val="32"/>
          <w:sz w:val="32"/>
          <w:szCs w:val="32"/>
          <w:lang w:val="en-GB"/>
        </w:rPr>
      </w:pPr>
    </w:p>
    <w:p w14:paraId="041F3ECC" w14:textId="33B62FF3" w:rsidR="0068539D" w:rsidRDefault="0068539D" w:rsidP="0068539D">
      <w:pPr>
        <w:jc w:val="left"/>
        <w:rPr>
          <w:rFonts w:cs="Arial"/>
          <w:b/>
          <w:bCs/>
          <w:kern w:val="32"/>
          <w:sz w:val="32"/>
          <w:szCs w:val="32"/>
          <w:lang w:val="en-GB"/>
        </w:rPr>
      </w:pPr>
      <w:r w:rsidRPr="00955A29">
        <w:rPr>
          <w:b/>
          <w:bCs/>
          <w:lang w:val="en-GB"/>
        </w:rPr>
        <w:t>Note:</w:t>
      </w:r>
      <w:r>
        <w:rPr>
          <w:lang w:val="en-GB"/>
        </w:rPr>
        <w:t xml:space="preserve"> </w:t>
      </w:r>
      <w:r w:rsidRPr="009F7FED">
        <w:rPr>
          <w:lang w:val="en-GB"/>
        </w:rPr>
        <w:t xml:space="preserve">Since Software </w:t>
      </w:r>
      <w:r>
        <w:rPr>
          <w:lang w:val="en-GB"/>
        </w:rPr>
        <w:t>Integration</w:t>
      </w:r>
      <w:r w:rsidRPr="009F7FED">
        <w:rPr>
          <w:lang w:val="en-GB"/>
        </w:rPr>
        <w:t xml:space="preserve"> </w:t>
      </w:r>
      <w:r>
        <w:rPr>
          <w:lang w:val="en-GB"/>
        </w:rPr>
        <w:t>T</w:t>
      </w:r>
      <w:r w:rsidRPr="009F7FED">
        <w:rPr>
          <w:lang w:val="en-GB"/>
        </w:rPr>
        <w:t xml:space="preserve">est and Qualification </w:t>
      </w:r>
      <w:r>
        <w:rPr>
          <w:lang w:val="en-GB"/>
        </w:rPr>
        <w:t>T</w:t>
      </w:r>
      <w:r w:rsidRPr="009F7FED">
        <w:rPr>
          <w:lang w:val="en-GB"/>
        </w:rPr>
        <w:t>est are covered in same ITP document, all uncovered test cases (IT &lt;-&gt; SAD) are Software Qualification tests.</w:t>
      </w:r>
      <w:r>
        <w:br w:type="page"/>
      </w:r>
    </w:p>
    <w:p w14:paraId="45B3048C" w14:textId="291C0835" w:rsidR="0038113E" w:rsidRDefault="0038113E" w:rsidP="0038113E">
      <w:pPr>
        <w:pStyle w:val="Heading1"/>
      </w:pPr>
      <w:bookmarkStart w:id="120" w:name="_Toc230980160"/>
      <w:r>
        <w:lastRenderedPageBreak/>
        <w:t xml:space="preserve">SRS </w:t>
      </w:r>
      <w:r w:rsidRPr="0038113E">
        <w:sym w:font="Wingdings" w:char="F0DF"/>
      </w:r>
      <w:r w:rsidRPr="0038113E">
        <w:sym w:font="Wingdings" w:char="F0E0"/>
      </w:r>
      <w:r>
        <w:t xml:space="preserve"> </w:t>
      </w:r>
      <w:r w:rsidR="0068539D">
        <w:t>ITP</w:t>
      </w:r>
      <w:r>
        <w:t xml:space="preserve"> Uncovered IDs</w:t>
      </w:r>
      <w:bookmarkEnd w:id="113"/>
      <w:bookmarkEnd w:id="120"/>
    </w:p>
    <w:p w14:paraId="1FCD9DCB" w14:textId="25FA795B" w:rsidR="0038113E" w:rsidRDefault="0038113E" w:rsidP="0038113E">
      <w:pPr>
        <w:pStyle w:val="Caption"/>
      </w:pPr>
      <w:bookmarkStart w:id="121" w:name="_Toc230980172"/>
      <w:r>
        <w:t xml:space="preserve">Table </w:t>
      </w:r>
      <w:fldSimple w:instr=" SEQ Table \* ARABIC ">
        <w:r w:rsidR="00125E1F">
          <w:rPr>
            <w:noProof/>
          </w:rPr>
          <w:t>12</w:t>
        </w:r>
      </w:fldSimple>
      <w:r>
        <w:t xml:space="preserve"> SRS IDs Missed in SRS &lt;--&gt; FT</w:t>
      </w:r>
      <w:r w:rsidR="008249E5">
        <w:t xml:space="preserve"> Report</w:t>
      </w:r>
      <w:bookmarkEnd w:id="121"/>
    </w:p>
    <w:tbl>
      <w:tblPr>
        <w:tblW w:w="8926" w:type="dxa"/>
        <w:tblLook w:val="04A0" w:firstRow="1" w:lastRow="0" w:firstColumn="1" w:lastColumn="0" w:noHBand="0" w:noVBand="1"/>
      </w:tblPr>
      <w:tblGrid>
        <w:gridCol w:w="1466"/>
        <w:gridCol w:w="7460"/>
      </w:tblGrid>
      <w:tr w:rsidR="0038113E" w:rsidRPr="0038113E" w14:paraId="332B956A" w14:textId="77777777" w:rsidTr="00FF3D1D">
        <w:trPr>
          <w:trHeight w:val="288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B2335CA" w14:textId="77777777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SRS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0D33F2E" w14:textId="77777777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38113E" w:rsidRPr="0038113E" w14:paraId="1929CA82" w14:textId="77777777" w:rsidTr="006F6EFD">
        <w:trPr>
          <w:trHeight w:val="288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FC4D9" w14:textId="788D2486" w:rsidR="0038113E" w:rsidRPr="008A6878" w:rsidRDefault="00C9394F" w:rsidP="008A687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F7B4B" w14:textId="3C9AAA2F" w:rsidR="0038113E" w:rsidRPr="008A6878" w:rsidRDefault="00BC5539" w:rsidP="008A687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</w:tr>
    </w:tbl>
    <w:p w14:paraId="2254925A" w14:textId="2E2B4260" w:rsidR="0038113E" w:rsidRDefault="0038113E" w:rsidP="0027332C">
      <w:pPr>
        <w:spacing w:line="276" w:lineRule="auto"/>
        <w:rPr>
          <w:lang w:val="en-GB"/>
        </w:rPr>
      </w:pPr>
    </w:p>
    <w:p w14:paraId="67EE9278" w14:textId="468F201D" w:rsidR="0038113E" w:rsidRDefault="0038113E" w:rsidP="0038113E">
      <w:pPr>
        <w:pStyle w:val="Caption"/>
      </w:pPr>
      <w:bookmarkStart w:id="122" w:name="_Toc230980173"/>
      <w:r>
        <w:t xml:space="preserve">Table </w:t>
      </w:r>
      <w:fldSimple w:instr=" SEQ Table \* ARABIC ">
        <w:r w:rsidR="00125E1F">
          <w:rPr>
            <w:noProof/>
          </w:rPr>
          <w:t>13</w:t>
        </w:r>
      </w:fldSimple>
      <w:r>
        <w:t xml:space="preserve"> FT IDs Missed in SRS &lt;--&gt; FT</w:t>
      </w:r>
      <w:r w:rsidR="008249E5">
        <w:t xml:space="preserve"> Report</w:t>
      </w:r>
      <w:bookmarkEnd w:id="122"/>
    </w:p>
    <w:tbl>
      <w:tblPr>
        <w:tblW w:w="8926" w:type="dxa"/>
        <w:tblLook w:val="04A0" w:firstRow="1" w:lastRow="0" w:firstColumn="1" w:lastColumn="0" w:noHBand="0" w:noVBand="1"/>
      </w:tblPr>
      <w:tblGrid>
        <w:gridCol w:w="1466"/>
        <w:gridCol w:w="7460"/>
      </w:tblGrid>
      <w:tr w:rsidR="0038113E" w:rsidRPr="0038113E" w14:paraId="35B1EF39" w14:textId="77777777" w:rsidTr="00FF3D1D">
        <w:trPr>
          <w:trHeight w:val="288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581DE56" w14:textId="43EA30FE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FT ID</w:t>
            </w:r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23B3D79" w14:textId="77777777" w:rsidR="0038113E" w:rsidRPr="008A6878" w:rsidRDefault="0038113E" w:rsidP="008A687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 w:rsidRPr="008A6878">
              <w:rPr>
                <w:rFonts w:cs="Arial"/>
                <w:b/>
                <w:bCs/>
                <w:color w:val="000000"/>
              </w:rPr>
              <w:t>Reason</w:t>
            </w:r>
          </w:p>
        </w:tc>
      </w:tr>
      <w:tr w:rsidR="0038113E" w:rsidRPr="0038113E" w14:paraId="40D9CAE7" w14:textId="77777777" w:rsidTr="006F6EFD">
        <w:trPr>
          <w:trHeight w:val="288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33441" w14:textId="1E05F9C7" w:rsidR="0038113E" w:rsidRPr="008A6878" w:rsidRDefault="00C9394F" w:rsidP="008A687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86439" w14:textId="749565D6" w:rsidR="0038113E" w:rsidRPr="008A6878" w:rsidRDefault="00C50496" w:rsidP="008A687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None</w:t>
            </w:r>
          </w:p>
        </w:tc>
      </w:tr>
      <w:bookmarkEnd w:id="94"/>
      <w:bookmarkEnd w:id="95"/>
      <w:bookmarkEnd w:id="96"/>
      <w:bookmarkEnd w:id="97"/>
      <w:bookmarkEnd w:id="98"/>
    </w:tbl>
    <w:p w14:paraId="3F05EADA" w14:textId="59C3FB3C" w:rsidR="00B767D2" w:rsidRDefault="00B767D2" w:rsidP="0027332C">
      <w:pPr>
        <w:spacing w:line="276" w:lineRule="auto"/>
        <w:rPr>
          <w:lang w:val="en-GB"/>
        </w:rPr>
      </w:pPr>
    </w:p>
    <w:p w14:paraId="4E8A23C8" w14:textId="77777777" w:rsidR="00B767D2" w:rsidRDefault="00B767D2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248B9A95" w14:textId="77777777" w:rsidR="00B767D2" w:rsidRDefault="00B767D2" w:rsidP="00B767D2">
      <w:pPr>
        <w:spacing w:after="240" w:line="276" w:lineRule="auto"/>
        <w:jc w:val="left"/>
        <w:rPr>
          <w:b/>
          <w:bCs/>
          <w:sz w:val="32"/>
          <w:szCs w:val="32"/>
          <w:lang w:val="en-GB"/>
        </w:rPr>
      </w:pPr>
      <w:r w:rsidRPr="009B2ECB">
        <w:rPr>
          <w:b/>
          <w:bCs/>
          <w:sz w:val="32"/>
          <w:szCs w:val="32"/>
          <w:lang w:val="en-GB"/>
        </w:rPr>
        <w:lastRenderedPageBreak/>
        <w:t>Template Revision History</w:t>
      </w:r>
    </w:p>
    <w:tbl>
      <w:tblPr>
        <w:tblW w:w="9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1051"/>
        <w:gridCol w:w="985"/>
        <w:gridCol w:w="2756"/>
        <w:gridCol w:w="866"/>
        <w:gridCol w:w="1129"/>
        <w:gridCol w:w="919"/>
        <w:gridCol w:w="1164"/>
      </w:tblGrid>
      <w:tr w:rsidR="00AA7FBC" w:rsidRPr="00F3550D" w14:paraId="59E91A3F" w14:textId="2BF10F54" w:rsidTr="00DC32B8">
        <w:trPr>
          <w:trHeight w:val="300"/>
          <w:jc w:val="center"/>
        </w:trPr>
        <w:tc>
          <w:tcPr>
            <w:tcW w:w="840" w:type="dxa"/>
            <w:shd w:val="clear" w:color="auto" w:fill="D9D9D9" w:themeFill="background1" w:themeFillShade="D9"/>
            <w:noWrap/>
            <w:vAlign w:val="bottom"/>
            <w:hideMark/>
          </w:tcPr>
          <w:p w14:paraId="1AB60153" w14:textId="77777777" w:rsidR="0039345D" w:rsidRPr="00F3550D" w:rsidRDefault="0039345D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3550D">
              <w:rPr>
                <w:rFonts w:ascii="Calibri" w:hAnsi="Calibri"/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051" w:type="dxa"/>
            <w:shd w:val="clear" w:color="auto" w:fill="D9D9D9" w:themeFill="background1" w:themeFillShade="D9"/>
            <w:noWrap/>
            <w:vAlign w:val="bottom"/>
            <w:hideMark/>
          </w:tcPr>
          <w:p w14:paraId="535D93A9" w14:textId="77777777" w:rsidR="0039345D" w:rsidRPr="00F3550D" w:rsidRDefault="0039345D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3550D">
              <w:rPr>
                <w:rFonts w:ascii="Calibri" w:hAnsi="Calibri"/>
                <w:b/>
                <w:bCs/>
                <w:sz w:val="18"/>
                <w:szCs w:val="18"/>
              </w:rPr>
              <w:t>Jira ID</w:t>
            </w:r>
          </w:p>
        </w:tc>
        <w:tc>
          <w:tcPr>
            <w:tcW w:w="985" w:type="dxa"/>
            <w:shd w:val="clear" w:color="auto" w:fill="D9D9D9" w:themeFill="background1" w:themeFillShade="D9"/>
            <w:noWrap/>
            <w:vAlign w:val="bottom"/>
            <w:hideMark/>
          </w:tcPr>
          <w:p w14:paraId="47F69150" w14:textId="77777777" w:rsidR="0039345D" w:rsidRPr="00F3550D" w:rsidRDefault="0039345D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3550D">
              <w:rPr>
                <w:rFonts w:ascii="Calibri" w:hAnsi="Calibri"/>
                <w:b/>
                <w:bCs/>
                <w:sz w:val="18"/>
                <w:szCs w:val="18"/>
              </w:rPr>
              <w:t>Release Date</w:t>
            </w:r>
          </w:p>
        </w:tc>
        <w:tc>
          <w:tcPr>
            <w:tcW w:w="2756" w:type="dxa"/>
            <w:shd w:val="clear" w:color="auto" w:fill="D9D9D9" w:themeFill="background1" w:themeFillShade="D9"/>
            <w:noWrap/>
            <w:vAlign w:val="bottom"/>
            <w:hideMark/>
          </w:tcPr>
          <w:p w14:paraId="59317883" w14:textId="77777777" w:rsidR="0039345D" w:rsidRPr="00F3550D" w:rsidRDefault="0039345D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3550D">
              <w:rPr>
                <w:rFonts w:ascii="Calibri" w:hAnsi="Calibri"/>
                <w:b/>
                <w:bCs/>
                <w:sz w:val="18"/>
                <w:szCs w:val="18"/>
              </w:rPr>
              <w:t>Description of change</w:t>
            </w:r>
          </w:p>
        </w:tc>
        <w:tc>
          <w:tcPr>
            <w:tcW w:w="866" w:type="dxa"/>
            <w:shd w:val="clear" w:color="auto" w:fill="D9D9D9" w:themeFill="background1" w:themeFillShade="D9"/>
          </w:tcPr>
          <w:p w14:paraId="7DE9C1B7" w14:textId="4D2A56FA" w:rsidR="0039345D" w:rsidRPr="00F3550D" w:rsidRDefault="005E55E7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5E55E7">
              <w:rPr>
                <w:rFonts w:ascii="Calibri" w:hAnsi="Calibri"/>
                <w:b/>
                <w:bCs/>
                <w:sz w:val="18"/>
                <w:szCs w:val="18"/>
              </w:rPr>
              <w:t>Changed By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312BCA6D" w14:textId="062A073E" w:rsidR="0039345D" w:rsidRPr="00F3550D" w:rsidRDefault="005E55E7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5E55E7">
              <w:rPr>
                <w:rFonts w:ascii="Calibri" w:hAnsi="Calibri"/>
                <w:b/>
                <w:bCs/>
                <w:sz w:val="18"/>
                <w:szCs w:val="18"/>
              </w:rPr>
              <w:t>Reviewer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 w14:paraId="5DE35EC5" w14:textId="6F5BBB2E" w:rsidR="0039345D" w:rsidRPr="00F3550D" w:rsidRDefault="005E55E7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5E55E7">
              <w:rPr>
                <w:rFonts w:ascii="Calibri" w:hAnsi="Calibri"/>
                <w:b/>
                <w:bCs/>
                <w:sz w:val="18"/>
                <w:szCs w:val="18"/>
              </w:rPr>
              <w:t>Approver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 w14:paraId="59E5E1EE" w14:textId="45ECAD0B" w:rsidR="0039345D" w:rsidRPr="00F3550D" w:rsidRDefault="005E55E7" w:rsidP="00FF3D1D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Status</w:t>
            </w:r>
          </w:p>
        </w:tc>
      </w:tr>
      <w:tr w:rsidR="00AA7FBC" w:rsidRPr="00F3550D" w14:paraId="23858254" w14:textId="1AA0D087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5EA0C8DD" w14:textId="77777777" w:rsidR="0039345D" w:rsidRPr="00F3550D" w:rsidRDefault="0039345D" w:rsidP="00FF3D1D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0.1</w:t>
            </w:r>
          </w:p>
        </w:tc>
        <w:tc>
          <w:tcPr>
            <w:tcW w:w="1051" w:type="dxa"/>
            <w:noWrap/>
            <w:vAlign w:val="bottom"/>
            <w:hideMark/>
          </w:tcPr>
          <w:p w14:paraId="5946A84A" w14:textId="77777777" w:rsidR="0039345D" w:rsidRPr="00F3550D" w:rsidRDefault="0039345D" w:rsidP="00FF3D1D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APG-507</w:t>
            </w:r>
          </w:p>
        </w:tc>
        <w:tc>
          <w:tcPr>
            <w:tcW w:w="985" w:type="dxa"/>
            <w:noWrap/>
            <w:vAlign w:val="bottom"/>
            <w:hideMark/>
          </w:tcPr>
          <w:p w14:paraId="06B30F34" w14:textId="77777777" w:rsidR="0039345D" w:rsidRPr="00F3550D" w:rsidRDefault="0039345D" w:rsidP="00FF3D1D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3-Oct-19</w:t>
            </w:r>
          </w:p>
        </w:tc>
        <w:tc>
          <w:tcPr>
            <w:tcW w:w="2756" w:type="dxa"/>
            <w:noWrap/>
            <w:vAlign w:val="bottom"/>
            <w:hideMark/>
          </w:tcPr>
          <w:p w14:paraId="1E5AFC15" w14:textId="77777777" w:rsidR="0039345D" w:rsidRPr="00F3550D" w:rsidRDefault="0039345D" w:rsidP="00FF3D1D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Initial version</w:t>
            </w:r>
          </w:p>
        </w:tc>
        <w:tc>
          <w:tcPr>
            <w:tcW w:w="866" w:type="dxa"/>
          </w:tcPr>
          <w:p w14:paraId="178B88C7" w14:textId="1E65618C" w:rsidR="0039345D" w:rsidRPr="00F3550D" w:rsidRDefault="00C440F8" w:rsidP="00FF3D1D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Girish</w:t>
            </w:r>
          </w:p>
        </w:tc>
        <w:tc>
          <w:tcPr>
            <w:tcW w:w="1129" w:type="dxa"/>
          </w:tcPr>
          <w:p w14:paraId="2CAF54C8" w14:textId="6E37F2C0" w:rsidR="0039345D" w:rsidRPr="00F3550D" w:rsidRDefault="00292F9B" w:rsidP="00FF3D1D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Rakesh</w:t>
            </w:r>
          </w:p>
        </w:tc>
        <w:tc>
          <w:tcPr>
            <w:tcW w:w="919" w:type="dxa"/>
          </w:tcPr>
          <w:p w14:paraId="226BAA36" w14:textId="2388ED33" w:rsidR="0039345D" w:rsidRPr="00F3550D" w:rsidRDefault="003E0401" w:rsidP="00FF3D1D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1451282982"/>
            <w:placeholder>
              <w:docPart w:val="4E96B26FBCB64BAF966217B4AFA3B2C5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266C8CFB" w14:textId="4A051A6C" w:rsidR="0039345D" w:rsidRPr="00F3550D" w:rsidRDefault="00721DB7" w:rsidP="00FF3D1D">
                <w:pPr>
                  <w:spacing w:line="276" w:lineRule="auto"/>
                  <w:jc w:val="left"/>
                  <w:rPr>
                    <w:rFonts w:ascii="Calibri" w:hAnsi="Calibri"/>
                    <w:sz w:val="18"/>
                    <w:szCs w:val="18"/>
                  </w:rPr>
                </w:pPr>
                <w:r w:rsidRPr="00721DB7">
                  <w:rPr>
                    <w:sz w:val="16"/>
                    <w:szCs w:val="16"/>
                  </w:rPr>
                  <w:t>Draft</w:t>
                </w:r>
              </w:p>
            </w:tc>
          </w:sdtContent>
        </w:sdt>
      </w:tr>
      <w:tr w:rsidR="00E43540" w:rsidRPr="00F3550D" w14:paraId="294625EC" w14:textId="77777777" w:rsidTr="00DC32B8">
        <w:trPr>
          <w:trHeight w:val="300"/>
          <w:jc w:val="center"/>
        </w:trPr>
        <w:tc>
          <w:tcPr>
            <w:tcW w:w="840" w:type="dxa"/>
            <w:noWrap/>
            <w:vAlign w:val="bottom"/>
          </w:tcPr>
          <w:p w14:paraId="4188DFCA" w14:textId="715CA59C" w:rsidR="003E0401" w:rsidRPr="00F3550D" w:rsidRDefault="003E0401" w:rsidP="003E0401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0.2</w:t>
            </w:r>
          </w:p>
        </w:tc>
        <w:tc>
          <w:tcPr>
            <w:tcW w:w="1051" w:type="dxa"/>
            <w:noWrap/>
            <w:vAlign w:val="bottom"/>
          </w:tcPr>
          <w:p w14:paraId="3AFE2E70" w14:textId="6E00D169" w:rsidR="003E0401" w:rsidRPr="00F3550D" w:rsidRDefault="003E0401" w:rsidP="003E0401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APG-507</w:t>
            </w:r>
          </w:p>
        </w:tc>
        <w:tc>
          <w:tcPr>
            <w:tcW w:w="985" w:type="dxa"/>
            <w:noWrap/>
            <w:vAlign w:val="bottom"/>
          </w:tcPr>
          <w:p w14:paraId="4448414C" w14:textId="3A55A8AE" w:rsidR="003E0401" w:rsidRPr="00F3550D" w:rsidRDefault="003E0401" w:rsidP="003E0401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</w:t>
            </w:r>
            <w:r w:rsidRPr="00F3550D">
              <w:rPr>
                <w:rFonts w:ascii="Calibri" w:hAnsi="Calibri"/>
                <w:sz w:val="18"/>
                <w:szCs w:val="18"/>
              </w:rPr>
              <w:t>-</w:t>
            </w:r>
            <w:r>
              <w:rPr>
                <w:rFonts w:ascii="Calibri" w:hAnsi="Calibri"/>
                <w:sz w:val="18"/>
                <w:szCs w:val="18"/>
              </w:rPr>
              <w:t>Apr</w:t>
            </w:r>
            <w:r w:rsidRPr="00F3550D">
              <w:rPr>
                <w:rFonts w:ascii="Calibri" w:hAnsi="Calibri"/>
                <w:sz w:val="18"/>
                <w:szCs w:val="18"/>
              </w:rPr>
              <w:t>-19</w:t>
            </w:r>
          </w:p>
        </w:tc>
        <w:tc>
          <w:tcPr>
            <w:tcW w:w="2756" w:type="dxa"/>
            <w:noWrap/>
            <w:vAlign w:val="bottom"/>
          </w:tcPr>
          <w:p w14:paraId="22FDECCF" w14:textId="6471C777" w:rsidR="003E0401" w:rsidRPr="00F3550D" w:rsidRDefault="003E0401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Initiated for review</w:t>
            </w:r>
          </w:p>
        </w:tc>
        <w:tc>
          <w:tcPr>
            <w:tcW w:w="866" w:type="dxa"/>
          </w:tcPr>
          <w:p w14:paraId="02727FC5" w14:textId="546CC307" w:rsidR="003E0401" w:rsidRPr="00F3550D" w:rsidRDefault="003E0401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Girish</w:t>
            </w:r>
          </w:p>
        </w:tc>
        <w:tc>
          <w:tcPr>
            <w:tcW w:w="1129" w:type="dxa"/>
          </w:tcPr>
          <w:p w14:paraId="7D9C4F60" w14:textId="24E9C25F" w:rsidR="003E0401" w:rsidRPr="00F3550D" w:rsidRDefault="00292F9B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Rakesh</w:t>
            </w:r>
          </w:p>
        </w:tc>
        <w:tc>
          <w:tcPr>
            <w:tcW w:w="919" w:type="dxa"/>
          </w:tcPr>
          <w:p w14:paraId="709E1986" w14:textId="15AA5C1B" w:rsidR="003E0401" w:rsidRPr="00F3550D" w:rsidRDefault="003E0401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-37975173"/>
            <w:placeholder>
              <w:docPart w:val="DABBC093BA88447787220B3BA6E4F7B3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7C461FFD" w14:textId="5B31E83A" w:rsidR="003E0401" w:rsidRPr="00F3550D" w:rsidRDefault="00721DB7" w:rsidP="003E0401">
                <w:pPr>
                  <w:spacing w:line="276" w:lineRule="auto"/>
                  <w:jc w:val="left"/>
                  <w:rPr>
                    <w:rFonts w:ascii="Calibri" w:hAnsi="Calibri"/>
                    <w:sz w:val="18"/>
                    <w:szCs w:val="18"/>
                  </w:rPr>
                </w:pPr>
                <w:r w:rsidRPr="00721DB7">
                  <w:rPr>
                    <w:sz w:val="16"/>
                    <w:szCs w:val="16"/>
                  </w:rPr>
                  <w:t>In-Review</w:t>
                </w:r>
              </w:p>
            </w:tc>
          </w:sdtContent>
        </w:sdt>
      </w:tr>
      <w:tr w:rsidR="00E43540" w:rsidRPr="00F3550D" w14:paraId="69E66C3D" w14:textId="77777777" w:rsidTr="00DC32B8">
        <w:trPr>
          <w:trHeight w:val="300"/>
          <w:jc w:val="center"/>
        </w:trPr>
        <w:tc>
          <w:tcPr>
            <w:tcW w:w="840" w:type="dxa"/>
            <w:noWrap/>
            <w:vAlign w:val="bottom"/>
          </w:tcPr>
          <w:p w14:paraId="552094C8" w14:textId="564A2397" w:rsidR="003E0401" w:rsidRDefault="003E0401" w:rsidP="003E0401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1.0</w:t>
            </w:r>
          </w:p>
        </w:tc>
        <w:tc>
          <w:tcPr>
            <w:tcW w:w="1051" w:type="dxa"/>
            <w:noWrap/>
            <w:vAlign w:val="bottom"/>
          </w:tcPr>
          <w:p w14:paraId="5DF894D9" w14:textId="436CCF64" w:rsidR="003E0401" w:rsidRPr="00F3550D" w:rsidRDefault="003E0401" w:rsidP="003E0401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APG-507</w:t>
            </w:r>
          </w:p>
        </w:tc>
        <w:tc>
          <w:tcPr>
            <w:tcW w:w="985" w:type="dxa"/>
            <w:noWrap/>
            <w:vAlign w:val="bottom"/>
          </w:tcPr>
          <w:p w14:paraId="2473261F" w14:textId="405CF5B0" w:rsidR="003E0401" w:rsidRDefault="003E0401" w:rsidP="003E0401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</w:t>
            </w:r>
            <w:r w:rsidRPr="00F3550D">
              <w:rPr>
                <w:rFonts w:ascii="Calibri" w:hAnsi="Calibri"/>
                <w:sz w:val="18"/>
                <w:szCs w:val="18"/>
              </w:rPr>
              <w:t>-</w:t>
            </w:r>
            <w:r>
              <w:rPr>
                <w:rFonts w:ascii="Calibri" w:hAnsi="Calibri"/>
                <w:sz w:val="18"/>
                <w:szCs w:val="18"/>
              </w:rPr>
              <w:t>Apr</w:t>
            </w:r>
            <w:r w:rsidRPr="00F3550D">
              <w:rPr>
                <w:rFonts w:ascii="Calibri" w:hAnsi="Calibri"/>
                <w:sz w:val="18"/>
                <w:szCs w:val="18"/>
              </w:rPr>
              <w:t>-19</w:t>
            </w:r>
          </w:p>
        </w:tc>
        <w:tc>
          <w:tcPr>
            <w:tcW w:w="2756" w:type="dxa"/>
            <w:noWrap/>
            <w:vAlign w:val="bottom"/>
          </w:tcPr>
          <w:p w14:paraId="708A2C34" w14:textId="752D0813" w:rsidR="003E0401" w:rsidRDefault="003E0401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Approved</w:t>
            </w:r>
            <w:r w:rsidR="00A16A00">
              <w:rPr>
                <w:rFonts w:ascii="Calibri" w:hAnsi="Calibri"/>
                <w:sz w:val="18"/>
                <w:szCs w:val="18"/>
              </w:rPr>
              <w:t>, releasing the template</w:t>
            </w:r>
          </w:p>
        </w:tc>
        <w:tc>
          <w:tcPr>
            <w:tcW w:w="866" w:type="dxa"/>
          </w:tcPr>
          <w:p w14:paraId="7FCEC8E3" w14:textId="3D36F310" w:rsidR="003E0401" w:rsidRDefault="003E0401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Girish</w:t>
            </w:r>
          </w:p>
        </w:tc>
        <w:tc>
          <w:tcPr>
            <w:tcW w:w="1129" w:type="dxa"/>
          </w:tcPr>
          <w:p w14:paraId="3AFDB25D" w14:textId="45B3CCFB" w:rsidR="003E0401" w:rsidRDefault="00292F9B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Rakesh</w:t>
            </w:r>
          </w:p>
        </w:tc>
        <w:tc>
          <w:tcPr>
            <w:tcW w:w="919" w:type="dxa"/>
          </w:tcPr>
          <w:p w14:paraId="31B0640A" w14:textId="227E5BDE" w:rsidR="003E0401" w:rsidRDefault="003E0401" w:rsidP="003E0401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-1592841748"/>
            <w:placeholder>
              <w:docPart w:val="F199FE1AF02E4485BED9271DD0DC5EB3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56FAADB2" w14:textId="7B4E47DE" w:rsidR="003E0401" w:rsidRPr="00F3550D" w:rsidRDefault="00721DB7" w:rsidP="003E0401">
                <w:pPr>
                  <w:spacing w:line="276" w:lineRule="auto"/>
                  <w:jc w:val="left"/>
                  <w:rPr>
                    <w:rFonts w:ascii="Calibri" w:hAnsi="Calibri"/>
                    <w:sz w:val="18"/>
                    <w:szCs w:val="18"/>
                  </w:rPr>
                </w:pPr>
                <w:r w:rsidRPr="00721DB7">
                  <w:rPr>
                    <w:sz w:val="16"/>
                    <w:szCs w:val="16"/>
                  </w:rPr>
                  <w:t>Released</w:t>
                </w:r>
              </w:p>
            </w:tc>
          </w:sdtContent>
        </w:sdt>
      </w:tr>
      <w:tr w:rsidR="00AA7FBC" w:rsidRPr="00F3550D" w14:paraId="153E5084" w14:textId="594B1355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53E59C0B" w14:textId="2938BC6E" w:rsidR="00A16A00" w:rsidRPr="00F3550D" w:rsidRDefault="00A16A00" w:rsidP="00A16A00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</w:t>
            </w:r>
            <w:r w:rsidRPr="00F3550D">
              <w:rPr>
                <w:rFonts w:ascii="Calibri" w:hAnsi="Calibri"/>
                <w:sz w:val="18"/>
                <w:szCs w:val="18"/>
              </w:rPr>
              <w:t>.</w:t>
            </w:r>
            <w:r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1051" w:type="dxa"/>
            <w:noWrap/>
            <w:vAlign w:val="bottom"/>
            <w:hideMark/>
          </w:tcPr>
          <w:p w14:paraId="2AA02F6F" w14:textId="77777777" w:rsidR="00A16A00" w:rsidRPr="00F3550D" w:rsidRDefault="00A16A00" w:rsidP="00A16A00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 APG-1171</w:t>
            </w:r>
          </w:p>
        </w:tc>
        <w:tc>
          <w:tcPr>
            <w:tcW w:w="985" w:type="dxa"/>
            <w:noWrap/>
            <w:vAlign w:val="bottom"/>
            <w:hideMark/>
          </w:tcPr>
          <w:p w14:paraId="5E487C34" w14:textId="77777777" w:rsidR="00A16A00" w:rsidRPr="00F3550D" w:rsidRDefault="00A16A00" w:rsidP="00A16A00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 28-Aug-20</w:t>
            </w:r>
          </w:p>
        </w:tc>
        <w:tc>
          <w:tcPr>
            <w:tcW w:w="2756" w:type="dxa"/>
            <w:vAlign w:val="bottom"/>
            <w:hideMark/>
          </w:tcPr>
          <w:p w14:paraId="1DD1D0A7" w14:textId="651E8088" w:rsidR="00A16A00" w:rsidRPr="00F3550D" w:rsidRDefault="00A16A00" w:rsidP="00A16A00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Migrated from MS Excel document to MS Word.</w:t>
            </w:r>
          </w:p>
        </w:tc>
        <w:tc>
          <w:tcPr>
            <w:tcW w:w="866" w:type="dxa"/>
          </w:tcPr>
          <w:p w14:paraId="09F0A0D7" w14:textId="7E357E0B" w:rsidR="00A16A00" w:rsidRPr="00F3550D" w:rsidRDefault="00A16A00" w:rsidP="00A16A00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Girish</w:t>
            </w:r>
          </w:p>
        </w:tc>
        <w:tc>
          <w:tcPr>
            <w:tcW w:w="1129" w:type="dxa"/>
          </w:tcPr>
          <w:p w14:paraId="3D6CE407" w14:textId="268EF672" w:rsidR="00A16A00" w:rsidRPr="00F3550D" w:rsidRDefault="00292F9B" w:rsidP="00A16A00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Rakesh</w:t>
            </w:r>
          </w:p>
        </w:tc>
        <w:tc>
          <w:tcPr>
            <w:tcW w:w="919" w:type="dxa"/>
          </w:tcPr>
          <w:p w14:paraId="1557A0C7" w14:textId="5B45E339" w:rsidR="00A16A00" w:rsidRPr="00F3550D" w:rsidRDefault="00A16A00" w:rsidP="00A16A00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1571770933"/>
            <w:placeholder>
              <w:docPart w:val="6B3C8A40B14E4366B7DEB0BD9C168990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30317A7F" w14:textId="40AC2726" w:rsidR="00A16A00" w:rsidRPr="000532F8" w:rsidRDefault="00D91028" w:rsidP="00A16A00">
                <w:pPr>
                  <w:spacing w:line="276" w:lineRule="auto"/>
                  <w:jc w:val="left"/>
                  <w:rPr>
                    <w:sz w:val="16"/>
                    <w:szCs w:val="16"/>
                  </w:rPr>
                </w:pPr>
                <w:r w:rsidRPr="000532F8">
                  <w:rPr>
                    <w:sz w:val="16"/>
                    <w:szCs w:val="16"/>
                  </w:rPr>
                  <w:t>In-Review</w:t>
                </w:r>
              </w:p>
            </w:tc>
          </w:sdtContent>
        </w:sdt>
      </w:tr>
      <w:tr w:rsidR="00E43540" w:rsidRPr="00F3550D" w14:paraId="407115DF" w14:textId="77777777" w:rsidTr="00DC32B8">
        <w:trPr>
          <w:trHeight w:val="300"/>
          <w:jc w:val="center"/>
        </w:trPr>
        <w:tc>
          <w:tcPr>
            <w:tcW w:w="840" w:type="dxa"/>
            <w:noWrap/>
            <w:vAlign w:val="bottom"/>
          </w:tcPr>
          <w:p w14:paraId="6FF954FE" w14:textId="5BA62F83" w:rsidR="000532F8" w:rsidRDefault="00461654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</w:t>
            </w:r>
            <w:r w:rsidR="000532F8">
              <w:rPr>
                <w:rFonts w:ascii="Calibri" w:hAnsi="Calibri"/>
                <w:sz w:val="18"/>
                <w:szCs w:val="18"/>
              </w:rPr>
              <w:t>.</w:t>
            </w:r>
            <w:r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1051" w:type="dxa"/>
            <w:noWrap/>
            <w:vAlign w:val="bottom"/>
          </w:tcPr>
          <w:p w14:paraId="4B3E9526" w14:textId="39E284EE" w:rsidR="000532F8" w:rsidRPr="00F3550D" w:rsidRDefault="000532F8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 APG-1171</w:t>
            </w:r>
          </w:p>
        </w:tc>
        <w:tc>
          <w:tcPr>
            <w:tcW w:w="985" w:type="dxa"/>
            <w:noWrap/>
            <w:vAlign w:val="bottom"/>
          </w:tcPr>
          <w:p w14:paraId="3AECBCD4" w14:textId="46D48AA2" w:rsidR="000532F8" w:rsidRPr="00F3550D" w:rsidRDefault="00FF4C18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28-Aug-20</w:t>
            </w:r>
          </w:p>
        </w:tc>
        <w:tc>
          <w:tcPr>
            <w:tcW w:w="2756" w:type="dxa"/>
            <w:vAlign w:val="bottom"/>
          </w:tcPr>
          <w:p w14:paraId="2714EBAE" w14:textId="68F107E6" w:rsidR="000532F8" w:rsidRPr="00F3550D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Initiated for review</w:t>
            </w:r>
          </w:p>
        </w:tc>
        <w:tc>
          <w:tcPr>
            <w:tcW w:w="866" w:type="dxa"/>
          </w:tcPr>
          <w:p w14:paraId="68A243CE" w14:textId="26F535F8" w:rsidR="000532F8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Girish</w:t>
            </w:r>
          </w:p>
        </w:tc>
        <w:tc>
          <w:tcPr>
            <w:tcW w:w="1129" w:type="dxa"/>
          </w:tcPr>
          <w:p w14:paraId="34102E9F" w14:textId="581A766F" w:rsidR="000532F8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Rakesh</w:t>
            </w:r>
          </w:p>
        </w:tc>
        <w:tc>
          <w:tcPr>
            <w:tcW w:w="919" w:type="dxa"/>
          </w:tcPr>
          <w:p w14:paraId="6BD95C1B" w14:textId="115BA32C" w:rsidR="000532F8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356239109"/>
            <w:placeholder>
              <w:docPart w:val="A7DD5D4FF2A9420DBEEC7AB594C4DA59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0CAF698E" w14:textId="64BF9E48" w:rsidR="000532F8" w:rsidRPr="000532F8" w:rsidRDefault="000532F8" w:rsidP="000532F8">
                <w:pPr>
                  <w:spacing w:line="276" w:lineRule="auto"/>
                  <w:jc w:val="left"/>
                  <w:rPr>
                    <w:sz w:val="16"/>
                    <w:szCs w:val="16"/>
                  </w:rPr>
                </w:pPr>
                <w:r w:rsidRPr="000532F8">
                  <w:rPr>
                    <w:sz w:val="16"/>
                    <w:szCs w:val="16"/>
                  </w:rPr>
                  <w:t>In-Review</w:t>
                </w:r>
              </w:p>
            </w:tc>
          </w:sdtContent>
        </w:sdt>
      </w:tr>
      <w:tr w:rsidR="00AA7FBC" w:rsidRPr="00F3550D" w14:paraId="2774F85C" w14:textId="77777777" w:rsidTr="00DC32B8">
        <w:trPr>
          <w:trHeight w:val="300"/>
          <w:jc w:val="center"/>
        </w:trPr>
        <w:tc>
          <w:tcPr>
            <w:tcW w:w="840" w:type="dxa"/>
            <w:noWrap/>
            <w:vAlign w:val="bottom"/>
          </w:tcPr>
          <w:p w14:paraId="155B4613" w14:textId="754CEAFE" w:rsidR="000532F8" w:rsidRDefault="00461654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2.0</w:t>
            </w:r>
          </w:p>
        </w:tc>
        <w:tc>
          <w:tcPr>
            <w:tcW w:w="1051" w:type="dxa"/>
            <w:noWrap/>
            <w:vAlign w:val="bottom"/>
          </w:tcPr>
          <w:p w14:paraId="699BF1C2" w14:textId="3AB98A72" w:rsidR="000532F8" w:rsidRPr="00F3550D" w:rsidRDefault="00461654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APG-1171</w:t>
            </w:r>
          </w:p>
        </w:tc>
        <w:tc>
          <w:tcPr>
            <w:tcW w:w="985" w:type="dxa"/>
            <w:noWrap/>
            <w:vAlign w:val="bottom"/>
          </w:tcPr>
          <w:p w14:paraId="1E969BC9" w14:textId="39001D40" w:rsidR="000532F8" w:rsidRPr="00F3550D" w:rsidRDefault="00FF4C18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2</w:t>
            </w:r>
            <w:r w:rsidR="00910F7D">
              <w:rPr>
                <w:rFonts w:ascii="Calibri" w:hAnsi="Calibri"/>
                <w:sz w:val="18"/>
                <w:szCs w:val="18"/>
              </w:rPr>
              <w:t>3</w:t>
            </w:r>
            <w:r>
              <w:rPr>
                <w:rFonts w:ascii="Calibri" w:hAnsi="Calibri"/>
                <w:sz w:val="18"/>
                <w:szCs w:val="18"/>
              </w:rPr>
              <w:t>-Sep</w:t>
            </w:r>
            <w:r w:rsidRPr="00F3550D">
              <w:rPr>
                <w:rFonts w:ascii="Calibri" w:hAnsi="Calibri"/>
                <w:sz w:val="18"/>
                <w:szCs w:val="18"/>
              </w:rPr>
              <w:t>-20</w:t>
            </w:r>
          </w:p>
        </w:tc>
        <w:tc>
          <w:tcPr>
            <w:tcW w:w="2756" w:type="dxa"/>
            <w:vAlign w:val="bottom"/>
          </w:tcPr>
          <w:p w14:paraId="12E32E9C" w14:textId="4B40FB3D" w:rsidR="000532F8" w:rsidRPr="00F3550D" w:rsidRDefault="00910F7D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Approved, releasing the template</w:t>
            </w:r>
          </w:p>
        </w:tc>
        <w:tc>
          <w:tcPr>
            <w:tcW w:w="866" w:type="dxa"/>
          </w:tcPr>
          <w:p w14:paraId="307FE02E" w14:textId="42E61414" w:rsidR="000532F8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Girish</w:t>
            </w:r>
          </w:p>
        </w:tc>
        <w:tc>
          <w:tcPr>
            <w:tcW w:w="1129" w:type="dxa"/>
          </w:tcPr>
          <w:p w14:paraId="34C7FF75" w14:textId="0F9D2619" w:rsidR="000532F8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Rakesh</w:t>
            </w:r>
          </w:p>
        </w:tc>
        <w:tc>
          <w:tcPr>
            <w:tcW w:w="919" w:type="dxa"/>
          </w:tcPr>
          <w:p w14:paraId="779FEE90" w14:textId="1ACB56F7" w:rsidR="000532F8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-606650720"/>
            <w:placeholder>
              <w:docPart w:val="D1CE143E1C8F495AA36EE1F58AB0466A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4D8FF9F5" w14:textId="0BF7F4D2" w:rsidR="000532F8" w:rsidRPr="000532F8" w:rsidRDefault="00910F7D" w:rsidP="000532F8">
                <w:pPr>
                  <w:spacing w:line="276" w:lineRule="auto"/>
                  <w:jc w:val="lef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Released</w:t>
                </w:r>
              </w:p>
            </w:tc>
          </w:sdtContent>
        </w:sdt>
      </w:tr>
      <w:tr w:rsidR="00AA7FBC" w:rsidRPr="00F3550D" w14:paraId="1A93FC4F" w14:textId="2232F7A0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12A39420" w14:textId="130AC932" w:rsidR="000532F8" w:rsidRPr="00F3550D" w:rsidRDefault="00910F7D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</w:t>
            </w:r>
            <w:r w:rsidR="000532F8" w:rsidRPr="00F3550D">
              <w:rPr>
                <w:rFonts w:ascii="Calibri" w:hAnsi="Calibri"/>
                <w:sz w:val="18"/>
                <w:szCs w:val="18"/>
              </w:rPr>
              <w:t>.</w:t>
            </w:r>
            <w:r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1051" w:type="dxa"/>
            <w:noWrap/>
            <w:vAlign w:val="bottom"/>
            <w:hideMark/>
          </w:tcPr>
          <w:p w14:paraId="28763DA2" w14:textId="3F3CB27F" w:rsidR="000532F8" w:rsidRPr="00F3550D" w:rsidRDefault="000532F8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APG-1723 </w:t>
            </w:r>
          </w:p>
        </w:tc>
        <w:tc>
          <w:tcPr>
            <w:tcW w:w="985" w:type="dxa"/>
            <w:noWrap/>
            <w:vAlign w:val="bottom"/>
            <w:hideMark/>
          </w:tcPr>
          <w:p w14:paraId="5B27378E" w14:textId="033BAC6F" w:rsidR="000532F8" w:rsidRPr="00F3550D" w:rsidRDefault="000532F8" w:rsidP="000532F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14-Dec-21 </w:t>
            </w:r>
          </w:p>
        </w:tc>
        <w:tc>
          <w:tcPr>
            <w:tcW w:w="2756" w:type="dxa"/>
            <w:noWrap/>
            <w:vAlign w:val="bottom"/>
            <w:hideMark/>
          </w:tcPr>
          <w:p w14:paraId="0A8B3C46" w14:textId="2ED38B96" w:rsidR="000532F8" w:rsidRPr="00F3550D" w:rsidRDefault="000532F8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 Added SAD &lt;-&gt; ITP traceability</w:t>
            </w:r>
          </w:p>
        </w:tc>
        <w:tc>
          <w:tcPr>
            <w:tcW w:w="866" w:type="dxa"/>
          </w:tcPr>
          <w:p w14:paraId="21947F10" w14:textId="1826F393" w:rsidR="000532F8" w:rsidRPr="00F3550D" w:rsidRDefault="00AA7FBC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Ujjal</w:t>
            </w:r>
          </w:p>
        </w:tc>
        <w:tc>
          <w:tcPr>
            <w:tcW w:w="1129" w:type="dxa"/>
          </w:tcPr>
          <w:p w14:paraId="2189600D" w14:textId="277CED3B" w:rsidR="000532F8" w:rsidRPr="00F3550D" w:rsidRDefault="00E43540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Rakesh, Mahadevan</w:t>
            </w:r>
            <w:r w:rsidR="00DB1B7D">
              <w:rPr>
                <w:rFonts w:ascii="Calibri" w:hAnsi="Calibri"/>
                <w:sz w:val="18"/>
                <w:szCs w:val="18"/>
              </w:rPr>
              <w:t xml:space="preserve">, </w:t>
            </w:r>
            <w:proofErr w:type="spellStart"/>
            <w:r w:rsidR="00DB1B7D">
              <w:rPr>
                <w:rFonts w:ascii="Calibri" w:hAnsi="Calibri"/>
                <w:sz w:val="18"/>
                <w:szCs w:val="18"/>
              </w:rPr>
              <w:t>Seinivas</w:t>
            </w:r>
            <w:proofErr w:type="spellEnd"/>
            <w:r w:rsidR="00DB1B7D">
              <w:rPr>
                <w:rFonts w:ascii="Calibri" w:hAnsi="Calibri"/>
                <w:sz w:val="18"/>
                <w:szCs w:val="18"/>
              </w:rPr>
              <w:t>, Nandha</w:t>
            </w:r>
          </w:p>
        </w:tc>
        <w:tc>
          <w:tcPr>
            <w:tcW w:w="919" w:type="dxa"/>
          </w:tcPr>
          <w:p w14:paraId="3D1467C4" w14:textId="0DE65516" w:rsidR="000532F8" w:rsidRPr="00F3550D" w:rsidRDefault="00DB1B7D" w:rsidP="000532F8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-1789115778"/>
            <w:placeholder>
              <w:docPart w:val="E9BF74EA7C4D47A08FD2E10E517989A2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18528CCB" w14:textId="33229918" w:rsidR="000532F8" w:rsidRPr="00DB1B7D" w:rsidRDefault="00DB1B7D" w:rsidP="000532F8">
                <w:pPr>
                  <w:spacing w:line="276" w:lineRule="auto"/>
                  <w:jc w:val="left"/>
                  <w:rPr>
                    <w:sz w:val="16"/>
                    <w:szCs w:val="16"/>
                  </w:rPr>
                </w:pPr>
                <w:r w:rsidRPr="00DB1B7D">
                  <w:rPr>
                    <w:sz w:val="16"/>
                    <w:szCs w:val="16"/>
                  </w:rPr>
                  <w:t>In-Review</w:t>
                </w:r>
              </w:p>
            </w:tc>
          </w:sdtContent>
        </w:sdt>
      </w:tr>
      <w:tr w:rsidR="00AA7FBC" w:rsidRPr="00F3550D" w14:paraId="30956089" w14:textId="596AE88B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3A4322FD" w14:textId="7D58B8DE" w:rsidR="00AA7FBC" w:rsidRPr="00DC32B8" w:rsidRDefault="00AA7FBC" w:rsidP="00AA7FBC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 w:rsidRPr="00DC32B8">
              <w:rPr>
                <w:rFonts w:ascii="Calibri" w:hAnsi="Calibri"/>
                <w:sz w:val="18"/>
                <w:szCs w:val="18"/>
              </w:rPr>
              <w:t> 2.2</w:t>
            </w:r>
          </w:p>
        </w:tc>
        <w:tc>
          <w:tcPr>
            <w:tcW w:w="1051" w:type="dxa"/>
            <w:noWrap/>
            <w:vAlign w:val="bottom"/>
            <w:hideMark/>
          </w:tcPr>
          <w:p w14:paraId="3CA217E8" w14:textId="1C9F05F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APG-1723 </w:t>
            </w: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317BEA83" w14:textId="55A5F318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28</w:t>
            </w:r>
            <w:r w:rsidRPr="00F3550D">
              <w:rPr>
                <w:rFonts w:ascii="Calibri" w:hAnsi="Calibri"/>
                <w:sz w:val="18"/>
                <w:szCs w:val="18"/>
              </w:rPr>
              <w:t>-</w:t>
            </w:r>
            <w:r>
              <w:rPr>
                <w:rFonts w:ascii="Calibri" w:hAnsi="Calibri"/>
                <w:sz w:val="18"/>
                <w:szCs w:val="18"/>
              </w:rPr>
              <w:t>Jun</w:t>
            </w:r>
            <w:r w:rsidRPr="00F3550D">
              <w:rPr>
                <w:rFonts w:ascii="Calibri" w:hAnsi="Calibri"/>
                <w:sz w:val="18"/>
                <w:szCs w:val="18"/>
              </w:rPr>
              <w:t>-2</w:t>
            </w:r>
            <w:r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2756" w:type="dxa"/>
            <w:noWrap/>
            <w:vAlign w:val="bottom"/>
            <w:hideMark/>
          </w:tcPr>
          <w:p w14:paraId="79E06526" w14:textId="5CE1145C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  <w:r w:rsidRPr="00897A0A">
              <w:rPr>
                <w:rFonts w:ascii="Calibri" w:hAnsi="Calibri"/>
                <w:sz w:val="18"/>
                <w:szCs w:val="18"/>
              </w:rPr>
              <w:t>Initiated for review</w:t>
            </w:r>
          </w:p>
        </w:tc>
        <w:tc>
          <w:tcPr>
            <w:tcW w:w="866" w:type="dxa"/>
          </w:tcPr>
          <w:p w14:paraId="012190A5" w14:textId="1B4BB776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AA7FBC">
              <w:rPr>
                <w:rFonts w:ascii="Calibri" w:hAnsi="Calibri"/>
                <w:sz w:val="18"/>
                <w:szCs w:val="18"/>
              </w:rPr>
              <w:t>Ujjal</w:t>
            </w:r>
          </w:p>
        </w:tc>
        <w:tc>
          <w:tcPr>
            <w:tcW w:w="1129" w:type="dxa"/>
          </w:tcPr>
          <w:p w14:paraId="5E15C6C4" w14:textId="1460689F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Rakesh, Mahadevan,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Seinivas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 xml:space="preserve">, Nandha </w:t>
            </w:r>
          </w:p>
        </w:tc>
        <w:tc>
          <w:tcPr>
            <w:tcW w:w="919" w:type="dxa"/>
          </w:tcPr>
          <w:p w14:paraId="59A78FED" w14:textId="75448B24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-1066329118"/>
            <w:placeholder>
              <w:docPart w:val="7315EFFEAC124E3B99F13F33CFC57A4F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756801A5" w14:textId="4DC0B2A7" w:rsidR="00AA7FBC" w:rsidRPr="00F3550D" w:rsidRDefault="00AA7FBC" w:rsidP="00AA7FBC">
                <w:pPr>
                  <w:spacing w:line="276" w:lineRule="auto"/>
                  <w:jc w:val="left"/>
                  <w:rPr>
                    <w:rFonts w:ascii="Calibri" w:hAnsi="Calibri"/>
                    <w:color w:val="002060"/>
                    <w:sz w:val="18"/>
                    <w:szCs w:val="18"/>
                  </w:rPr>
                </w:pPr>
                <w:r w:rsidRPr="00DB1B7D">
                  <w:rPr>
                    <w:sz w:val="16"/>
                    <w:szCs w:val="16"/>
                  </w:rPr>
                  <w:t>In-Review</w:t>
                </w:r>
              </w:p>
            </w:tc>
          </w:sdtContent>
        </w:sdt>
      </w:tr>
      <w:tr w:rsidR="00DC32B8" w:rsidRPr="00F3550D" w14:paraId="6E5CD855" w14:textId="5C9069C4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6DA539D0" w14:textId="0278748D" w:rsidR="00DC32B8" w:rsidRPr="00DC32B8" w:rsidRDefault="00DC32B8" w:rsidP="00DC32B8">
            <w:pPr>
              <w:spacing w:line="276" w:lineRule="auto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3.0</w:t>
            </w:r>
          </w:p>
        </w:tc>
        <w:tc>
          <w:tcPr>
            <w:tcW w:w="1051" w:type="dxa"/>
            <w:noWrap/>
            <w:vAlign w:val="bottom"/>
            <w:hideMark/>
          </w:tcPr>
          <w:p w14:paraId="76A7DCCA" w14:textId="0946A4C2" w:rsidR="00DC32B8" w:rsidRPr="00F3550D" w:rsidRDefault="00DC32B8" w:rsidP="00DC32B8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sz w:val="18"/>
                <w:szCs w:val="18"/>
              </w:rPr>
              <w:t>APG-1723 </w:t>
            </w: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 </w:t>
            </w:r>
          </w:p>
        </w:tc>
        <w:tc>
          <w:tcPr>
            <w:tcW w:w="985" w:type="dxa"/>
            <w:noWrap/>
            <w:vAlign w:val="bottom"/>
            <w:hideMark/>
          </w:tcPr>
          <w:p w14:paraId="20CE37E2" w14:textId="67CB539E" w:rsidR="00DC32B8" w:rsidRPr="00F3550D" w:rsidRDefault="00DC32B8" w:rsidP="00DC32B8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19</w:t>
            </w:r>
            <w:r w:rsidRPr="00F3550D">
              <w:rPr>
                <w:rFonts w:ascii="Calibri" w:hAnsi="Calibri"/>
                <w:sz w:val="18"/>
                <w:szCs w:val="18"/>
              </w:rPr>
              <w:t>-</w:t>
            </w:r>
            <w:r>
              <w:rPr>
                <w:rFonts w:ascii="Calibri" w:hAnsi="Calibri"/>
                <w:sz w:val="18"/>
                <w:szCs w:val="18"/>
              </w:rPr>
              <w:t>Jun</w:t>
            </w:r>
            <w:r w:rsidRPr="00F3550D">
              <w:rPr>
                <w:rFonts w:ascii="Calibri" w:hAnsi="Calibri"/>
                <w:sz w:val="18"/>
                <w:szCs w:val="18"/>
              </w:rPr>
              <w:t>-2</w:t>
            </w:r>
            <w:r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2756" w:type="dxa"/>
            <w:noWrap/>
            <w:vAlign w:val="bottom"/>
            <w:hideMark/>
          </w:tcPr>
          <w:p w14:paraId="22428E61" w14:textId="5A5CF949" w:rsidR="00DC32B8" w:rsidRPr="00F3550D" w:rsidRDefault="00DC32B8" w:rsidP="00DC32B8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  <w:r w:rsidRPr="00BD0725">
              <w:rPr>
                <w:rFonts w:ascii="Calibri" w:hAnsi="Calibri"/>
                <w:sz w:val="18"/>
                <w:szCs w:val="18"/>
              </w:rPr>
              <w:t>Releasing the template</w:t>
            </w:r>
          </w:p>
        </w:tc>
        <w:tc>
          <w:tcPr>
            <w:tcW w:w="866" w:type="dxa"/>
          </w:tcPr>
          <w:p w14:paraId="55FFB3E1" w14:textId="6933A20E" w:rsidR="00DC32B8" w:rsidRPr="00F3550D" w:rsidRDefault="00DC32B8" w:rsidP="00DC32B8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DC32B8">
              <w:rPr>
                <w:rFonts w:ascii="Calibri" w:hAnsi="Calibri"/>
                <w:sz w:val="18"/>
                <w:szCs w:val="18"/>
              </w:rPr>
              <w:t>Ujjal</w:t>
            </w:r>
          </w:p>
        </w:tc>
        <w:tc>
          <w:tcPr>
            <w:tcW w:w="1129" w:type="dxa"/>
          </w:tcPr>
          <w:p w14:paraId="6107E0C0" w14:textId="0E6A0577" w:rsidR="00DC32B8" w:rsidRPr="00F3550D" w:rsidRDefault="00DC32B8" w:rsidP="00DC32B8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Rakesh, Mahadevan,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Seinivas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, Nandha</w:t>
            </w:r>
          </w:p>
        </w:tc>
        <w:tc>
          <w:tcPr>
            <w:tcW w:w="919" w:type="dxa"/>
          </w:tcPr>
          <w:p w14:paraId="0EB10C50" w14:textId="31F3F01B" w:rsidR="00DC32B8" w:rsidRPr="00F3550D" w:rsidRDefault="00DC32B8" w:rsidP="00DC32B8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1839887352"/>
            <w:placeholder>
              <w:docPart w:val="354DE3C2B5A34AA3AF3946E8C42020E5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2B367785" w14:textId="41A89B2D" w:rsidR="00DC32B8" w:rsidRPr="00F3550D" w:rsidRDefault="00DC32B8" w:rsidP="00DC32B8">
                <w:pPr>
                  <w:spacing w:line="276" w:lineRule="auto"/>
                  <w:jc w:val="left"/>
                  <w:rPr>
                    <w:rFonts w:ascii="Calibri" w:hAnsi="Calibri"/>
                    <w:color w:val="002060"/>
                    <w:sz w:val="18"/>
                    <w:szCs w:val="18"/>
                  </w:rPr>
                </w:pPr>
                <w:r>
                  <w:rPr>
                    <w:sz w:val="16"/>
                    <w:szCs w:val="16"/>
                  </w:rPr>
                  <w:t>Released</w:t>
                </w:r>
              </w:p>
            </w:tc>
          </w:sdtContent>
        </w:sdt>
      </w:tr>
      <w:tr w:rsidR="00A13D70" w:rsidRPr="00F3550D" w14:paraId="0AF3C081" w14:textId="10212EC2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7AE41E73" w14:textId="0E90B6EF" w:rsidR="00A13D70" w:rsidRPr="00F3550D" w:rsidRDefault="00A13D70" w:rsidP="00A13D70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  <w:r w:rsidRPr="00DC32B8">
              <w:rPr>
                <w:rFonts w:ascii="Calibri" w:hAnsi="Calibri"/>
                <w:sz w:val="18"/>
                <w:szCs w:val="18"/>
              </w:rPr>
              <w:t>3.1</w:t>
            </w:r>
          </w:p>
        </w:tc>
        <w:tc>
          <w:tcPr>
            <w:tcW w:w="1051" w:type="dxa"/>
            <w:noWrap/>
            <w:vAlign w:val="bottom"/>
            <w:hideMark/>
          </w:tcPr>
          <w:p w14:paraId="1C711F6F" w14:textId="06D092A0" w:rsidR="00A13D70" w:rsidRPr="00F3550D" w:rsidRDefault="000E41A8" w:rsidP="00A13D70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0E41A8">
              <w:rPr>
                <w:rFonts w:ascii="Calibri" w:hAnsi="Calibri"/>
                <w:color w:val="002060"/>
                <w:sz w:val="18"/>
                <w:szCs w:val="18"/>
              </w:rPr>
              <w:t>APG-1984</w:t>
            </w:r>
          </w:p>
        </w:tc>
        <w:tc>
          <w:tcPr>
            <w:tcW w:w="985" w:type="dxa"/>
            <w:noWrap/>
            <w:vAlign w:val="bottom"/>
            <w:hideMark/>
          </w:tcPr>
          <w:p w14:paraId="3ACFB054" w14:textId="2AAF852B" w:rsidR="00A13D70" w:rsidRPr="00F3550D" w:rsidRDefault="00A13D70" w:rsidP="00A13D70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26</w:t>
            </w:r>
            <w:r w:rsidRPr="00F3550D">
              <w:rPr>
                <w:rFonts w:ascii="Calibri" w:hAnsi="Calibri"/>
                <w:sz w:val="18"/>
                <w:szCs w:val="18"/>
              </w:rPr>
              <w:t>-</w:t>
            </w:r>
            <w:r>
              <w:rPr>
                <w:rFonts w:ascii="Calibri" w:hAnsi="Calibri"/>
                <w:sz w:val="18"/>
                <w:szCs w:val="18"/>
              </w:rPr>
              <w:t>Jul</w:t>
            </w:r>
            <w:r w:rsidRPr="00F3550D">
              <w:rPr>
                <w:rFonts w:ascii="Calibri" w:hAnsi="Calibri"/>
                <w:sz w:val="18"/>
                <w:szCs w:val="18"/>
              </w:rPr>
              <w:t>-2</w:t>
            </w:r>
            <w:r>
              <w:rPr>
                <w:rFonts w:ascii="Calibri" w:hAnsi="Calibri"/>
                <w:sz w:val="18"/>
                <w:szCs w:val="18"/>
              </w:rPr>
              <w:t>2</w:t>
            </w: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4CAC5989" w14:textId="357D756A" w:rsidR="00A13D70" w:rsidRPr="00F3550D" w:rsidRDefault="00A13D70" w:rsidP="00A13D70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  <w:r w:rsidR="00774681" w:rsidRPr="00A13D70">
              <w:rPr>
                <w:rFonts w:ascii="Calibri" w:hAnsi="Calibri"/>
                <w:sz w:val="18"/>
                <w:szCs w:val="18"/>
              </w:rPr>
              <w:t xml:space="preserve">Added status, reviewer &amp; approver columns to </w:t>
            </w:r>
            <w:r w:rsidR="00774681">
              <w:rPr>
                <w:rFonts w:ascii="Calibri" w:hAnsi="Calibri"/>
                <w:sz w:val="18"/>
                <w:szCs w:val="18"/>
              </w:rPr>
              <w:t xml:space="preserve">Template </w:t>
            </w:r>
            <w:r w:rsidR="00774681" w:rsidRPr="00A13D70">
              <w:rPr>
                <w:rFonts w:ascii="Calibri" w:hAnsi="Calibri"/>
                <w:sz w:val="18"/>
                <w:szCs w:val="18"/>
              </w:rPr>
              <w:t xml:space="preserve">revision &amp; </w:t>
            </w:r>
            <w:r w:rsidR="00774681">
              <w:rPr>
                <w:rFonts w:ascii="Calibri" w:hAnsi="Calibri"/>
                <w:sz w:val="18"/>
                <w:szCs w:val="18"/>
              </w:rPr>
              <w:t xml:space="preserve">document </w:t>
            </w:r>
            <w:r w:rsidR="00774681" w:rsidRPr="00A13D70">
              <w:rPr>
                <w:rFonts w:ascii="Calibri" w:hAnsi="Calibri"/>
                <w:sz w:val="18"/>
                <w:szCs w:val="18"/>
              </w:rPr>
              <w:t>change history</w:t>
            </w:r>
          </w:p>
        </w:tc>
        <w:tc>
          <w:tcPr>
            <w:tcW w:w="866" w:type="dxa"/>
          </w:tcPr>
          <w:p w14:paraId="5300A925" w14:textId="6E22A3B6" w:rsidR="00A13D70" w:rsidRPr="00A13D70" w:rsidRDefault="00A13D70" w:rsidP="00A13D70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 w:rsidRPr="00A13D70">
              <w:rPr>
                <w:rFonts w:ascii="Calibri" w:hAnsi="Calibri"/>
                <w:sz w:val="18"/>
                <w:szCs w:val="18"/>
              </w:rPr>
              <w:t>Nandha</w:t>
            </w:r>
          </w:p>
        </w:tc>
        <w:tc>
          <w:tcPr>
            <w:tcW w:w="1129" w:type="dxa"/>
          </w:tcPr>
          <w:p w14:paraId="66444855" w14:textId="4D9005E6" w:rsidR="00A13D70" w:rsidRPr="00A13D70" w:rsidRDefault="00A13D70" w:rsidP="00A13D70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 w:rsidRPr="00A13D70">
              <w:rPr>
                <w:rFonts w:ascii="Calibri" w:hAnsi="Calibri"/>
                <w:sz w:val="18"/>
                <w:szCs w:val="18"/>
              </w:rPr>
              <w:t>Srinivas</w:t>
            </w:r>
          </w:p>
        </w:tc>
        <w:tc>
          <w:tcPr>
            <w:tcW w:w="919" w:type="dxa"/>
          </w:tcPr>
          <w:p w14:paraId="0D553601" w14:textId="18E7155C" w:rsidR="00A13D70" w:rsidRPr="00A13D70" w:rsidRDefault="00A13D70" w:rsidP="00A13D70">
            <w:pPr>
              <w:spacing w:line="276" w:lineRule="auto"/>
              <w:jc w:val="left"/>
              <w:rPr>
                <w:rFonts w:ascii="Calibri" w:hAnsi="Calibri"/>
                <w:sz w:val="18"/>
                <w:szCs w:val="18"/>
              </w:rPr>
            </w:pPr>
            <w:r w:rsidRPr="00A13D70"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656261695"/>
            <w:placeholder>
              <w:docPart w:val="AFE19E5CD9A04633999FF9A8D715FF54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640B8C23" w14:textId="320D49F7" w:rsidR="00A13D70" w:rsidRPr="00F3550D" w:rsidRDefault="00A13D70" w:rsidP="00A13D70">
                <w:pPr>
                  <w:spacing w:line="276" w:lineRule="auto"/>
                  <w:jc w:val="left"/>
                  <w:rPr>
                    <w:rFonts w:ascii="Calibri" w:hAnsi="Calibri"/>
                    <w:color w:val="002060"/>
                    <w:sz w:val="18"/>
                    <w:szCs w:val="18"/>
                  </w:rPr>
                </w:pPr>
                <w:r w:rsidRPr="00DB1B7D">
                  <w:rPr>
                    <w:sz w:val="16"/>
                    <w:szCs w:val="16"/>
                  </w:rPr>
                  <w:t>In-Review</w:t>
                </w:r>
              </w:p>
            </w:tc>
          </w:sdtContent>
        </w:sdt>
      </w:tr>
      <w:tr w:rsidR="000A3BEC" w:rsidRPr="00F3550D" w14:paraId="09D91328" w14:textId="25BCF32A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442CBF46" w14:textId="354820FC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  <w:r>
              <w:rPr>
                <w:rFonts w:ascii="Calibri" w:hAnsi="Calibri"/>
                <w:color w:val="002060"/>
                <w:sz w:val="18"/>
                <w:szCs w:val="18"/>
              </w:rPr>
              <w:t>4.0</w:t>
            </w:r>
          </w:p>
        </w:tc>
        <w:tc>
          <w:tcPr>
            <w:tcW w:w="1051" w:type="dxa"/>
            <w:noWrap/>
            <w:vAlign w:val="bottom"/>
            <w:hideMark/>
          </w:tcPr>
          <w:p w14:paraId="03B2B2EE" w14:textId="1823D50B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9E6EC8">
              <w:rPr>
                <w:rFonts w:ascii="Calibri" w:hAnsi="Calibri"/>
                <w:sz w:val="18"/>
                <w:szCs w:val="18"/>
              </w:rPr>
              <w:t>APG-1984</w:t>
            </w:r>
          </w:p>
        </w:tc>
        <w:tc>
          <w:tcPr>
            <w:tcW w:w="985" w:type="dxa"/>
            <w:noWrap/>
            <w:vAlign w:val="bottom"/>
            <w:hideMark/>
          </w:tcPr>
          <w:p w14:paraId="79870769" w14:textId="6375CB0F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29</w:t>
            </w:r>
            <w:r w:rsidRPr="00F3550D">
              <w:rPr>
                <w:rFonts w:ascii="Calibri" w:hAnsi="Calibri"/>
                <w:sz w:val="18"/>
                <w:szCs w:val="18"/>
              </w:rPr>
              <w:t>-</w:t>
            </w:r>
            <w:r>
              <w:rPr>
                <w:rFonts w:ascii="Calibri" w:hAnsi="Calibri"/>
                <w:sz w:val="18"/>
                <w:szCs w:val="18"/>
              </w:rPr>
              <w:t>Jul</w:t>
            </w:r>
            <w:r w:rsidRPr="00F3550D">
              <w:rPr>
                <w:rFonts w:ascii="Calibri" w:hAnsi="Calibri"/>
                <w:sz w:val="18"/>
                <w:szCs w:val="18"/>
              </w:rPr>
              <w:t>-2</w:t>
            </w:r>
            <w:r>
              <w:rPr>
                <w:rFonts w:ascii="Calibri" w:hAnsi="Calibri"/>
                <w:sz w:val="18"/>
                <w:szCs w:val="18"/>
              </w:rPr>
              <w:t>2</w:t>
            </w: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4C3434C4" w14:textId="33853F73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DE25B7">
              <w:rPr>
                <w:rFonts w:ascii="Calibri" w:hAnsi="Calibri"/>
                <w:sz w:val="18"/>
                <w:szCs w:val="18"/>
              </w:rPr>
              <w:t>Approved, releasing the template.</w:t>
            </w:r>
          </w:p>
        </w:tc>
        <w:tc>
          <w:tcPr>
            <w:tcW w:w="866" w:type="dxa"/>
          </w:tcPr>
          <w:p w14:paraId="7B28828B" w14:textId="19DFE4FD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A13D70">
              <w:rPr>
                <w:rFonts w:ascii="Calibri" w:hAnsi="Calibri"/>
                <w:sz w:val="18"/>
                <w:szCs w:val="18"/>
              </w:rPr>
              <w:t>Nandha</w:t>
            </w:r>
          </w:p>
        </w:tc>
        <w:tc>
          <w:tcPr>
            <w:tcW w:w="1129" w:type="dxa"/>
          </w:tcPr>
          <w:p w14:paraId="7042D8E1" w14:textId="3D6078F4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A13D70">
              <w:rPr>
                <w:rFonts w:ascii="Calibri" w:hAnsi="Calibri"/>
                <w:sz w:val="18"/>
                <w:szCs w:val="18"/>
              </w:rPr>
              <w:t>Srinivas</w:t>
            </w:r>
          </w:p>
        </w:tc>
        <w:tc>
          <w:tcPr>
            <w:tcW w:w="919" w:type="dxa"/>
          </w:tcPr>
          <w:p w14:paraId="5FF3E17E" w14:textId="390D0793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A13D70">
              <w:rPr>
                <w:rFonts w:ascii="Calibri" w:hAnsi="Calibri"/>
                <w:sz w:val="18"/>
                <w:szCs w:val="18"/>
              </w:rPr>
              <w:t>Akshay</w:t>
            </w: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-35585647"/>
            <w:placeholder>
              <w:docPart w:val="CB05ABA9B3974D698F9726BFAE32F0ED"/>
            </w:placeholder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5CC9649A" w14:textId="6899DB05" w:rsidR="000A3BEC" w:rsidRPr="00F3550D" w:rsidRDefault="000A3BEC" w:rsidP="000A3BEC">
                <w:pPr>
                  <w:spacing w:line="276" w:lineRule="auto"/>
                  <w:jc w:val="left"/>
                  <w:rPr>
                    <w:rFonts w:ascii="Calibri" w:hAnsi="Calibri"/>
                    <w:color w:val="002060"/>
                    <w:sz w:val="18"/>
                    <w:szCs w:val="18"/>
                  </w:rPr>
                </w:pPr>
                <w:r>
                  <w:rPr>
                    <w:sz w:val="16"/>
                    <w:szCs w:val="16"/>
                  </w:rPr>
                  <w:t>Released</w:t>
                </w:r>
              </w:p>
            </w:tc>
          </w:sdtContent>
        </w:sdt>
      </w:tr>
      <w:tr w:rsidR="000A3BEC" w:rsidRPr="00F3550D" w14:paraId="206F6C8A" w14:textId="7D5B8BCF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67C091BD" w14:textId="77777777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61A3DFF1" w14:textId="77777777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66D30A0C" w14:textId="77777777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493564F8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0CCA6765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4B4AE6DB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1367D3D5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995229923"/>
            <w:placeholder>
              <w:docPart w:val="248FB255E31A4027A85771F189A45E16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3C0F7D35" w14:textId="3E2D76D5" w:rsidR="000A3BEC" w:rsidRPr="00F3550D" w:rsidRDefault="000A3BEC" w:rsidP="000A3BEC">
                <w:pPr>
                  <w:spacing w:line="276" w:lineRule="auto"/>
                  <w:jc w:val="left"/>
                  <w:rPr>
                    <w:rFonts w:ascii="Calibri" w:hAnsi="Calibri"/>
                    <w:color w:val="002060"/>
                    <w:sz w:val="18"/>
                    <w:szCs w:val="18"/>
                  </w:rPr>
                </w:pPr>
                <w:r w:rsidRPr="007777F6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A3BEC" w:rsidRPr="00F3550D" w14:paraId="624FC089" w14:textId="4878A009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6DA3B9EE" w14:textId="77777777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3D20CA76" w14:textId="77777777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2E03D308" w14:textId="77777777" w:rsidR="000A3BEC" w:rsidRPr="00F3550D" w:rsidRDefault="000A3BEC" w:rsidP="000A3BE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63C39C4A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6E37B916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0FFE33F1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2E279CCF" w14:textId="77777777" w:rsidR="000A3BEC" w:rsidRPr="00F3550D" w:rsidRDefault="000A3BEC" w:rsidP="000A3BE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sdt>
          <w:sdtPr>
            <w:rPr>
              <w:sz w:val="16"/>
              <w:szCs w:val="16"/>
            </w:rPr>
            <w:alias w:val="Status"/>
            <w:tag w:val="Status"/>
            <w:id w:val="910807451"/>
            <w:placeholder>
              <w:docPart w:val="2AB930955A304F2687726646ACD0BF1B"/>
            </w:placeholder>
            <w:showingPlcHdr/>
            <w:dropDownList>
              <w:listItem w:value="Choose an item."/>
              <w:listItem w:displayText="Draft" w:value="Draft"/>
              <w:listItem w:displayText="In-Review" w:value="In-Review"/>
              <w:listItem w:displayText="Released" w:value="Released"/>
            </w:dropDownList>
          </w:sdtPr>
          <w:sdtContent>
            <w:tc>
              <w:tcPr>
                <w:tcW w:w="1164" w:type="dxa"/>
              </w:tcPr>
              <w:p w14:paraId="56A06491" w14:textId="4052A3AA" w:rsidR="000A3BEC" w:rsidRPr="00F3550D" w:rsidRDefault="000A3BEC" w:rsidP="000A3BEC">
                <w:pPr>
                  <w:spacing w:line="276" w:lineRule="auto"/>
                  <w:jc w:val="left"/>
                  <w:rPr>
                    <w:rFonts w:ascii="Calibri" w:hAnsi="Calibri"/>
                    <w:color w:val="002060"/>
                    <w:sz w:val="18"/>
                    <w:szCs w:val="18"/>
                  </w:rPr>
                </w:pPr>
                <w:r w:rsidRPr="007777F6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A7FBC" w:rsidRPr="00F3550D" w14:paraId="05D6D5A2" w14:textId="18C5BA65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289A3910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3F8BE6DD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75249422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1753D31E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07F63B85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5E65CC29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3C17B693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748C7188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082CA190" w14:textId="4A03E5A8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1DCE5004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0EE06AB8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526AD056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66C7559F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36FB88BF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41528B01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56B9ECEF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128E39D2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3B1130E8" w14:textId="2527B04E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333EBAE6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0894DC21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51CD97E8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574988C7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435F86D2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2B1E41BD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34EFB57A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7EA36438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0174ECA2" w14:textId="0F93DAF1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1D8DFC5D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6B174B95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77BB7E20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6EE27A26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3C5630FC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0F7C11E8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42EAE7B7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36431336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015930F3" w14:textId="5B026E88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7DA6BAD2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0059FE6F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178295CF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07B9E37F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11BE9C37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6DD05BAA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4B06B530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0757501F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5A9A6F2B" w14:textId="73187D5E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55B78D95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7DBF7F13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367AF3A4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25E1983F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5093BD60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108E3AF9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4CFC9234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0D8E7829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7A915CC4" w14:textId="4E4A5EC8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71A7ACFE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48A48D73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6BD3544F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25564B3E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1B20D08C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32E53EEB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4BDDE5C5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162309F5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649A9E8E" w14:textId="5C214D53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35A0C3D7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7385D3A9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70160250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1763A416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206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713D1E69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336437F8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919" w:type="dxa"/>
          </w:tcPr>
          <w:p w14:paraId="5A919684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04A04C5D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2060"/>
                <w:sz w:val="18"/>
                <w:szCs w:val="18"/>
              </w:rPr>
            </w:pPr>
          </w:p>
        </w:tc>
      </w:tr>
      <w:tr w:rsidR="00AA7FBC" w:rsidRPr="00F3550D" w14:paraId="13714941" w14:textId="5D4223E8" w:rsidTr="00DC32B8">
        <w:trPr>
          <w:trHeight w:val="300"/>
          <w:jc w:val="center"/>
        </w:trPr>
        <w:tc>
          <w:tcPr>
            <w:tcW w:w="840" w:type="dxa"/>
            <w:noWrap/>
            <w:vAlign w:val="bottom"/>
            <w:hideMark/>
          </w:tcPr>
          <w:p w14:paraId="1AC1A121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114F25EA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246E3AF5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33D87E47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5D710832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2D2FF0AF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</w:tcPr>
          <w:p w14:paraId="150A68C7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4D685B30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AA7FBC" w:rsidRPr="00F3550D" w14:paraId="5AF423F7" w14:textId="03697DA2" w:rsidTr="00DC32B8">
        <w:trPr>
          <w:trHeight w:val="315"/>
          <w:jc w:val="center"/>
        </w:trPr>
        <w:tc>
          <w:tcPr>
            <w:tcW w:w="840" w:type="dxa"/>
            <w:noWrap/>
            <w:vAlign w:val="bottom"/>
            <w:hideMark/>
          </w:tcPr>
          <w:p w14:paraId="7C1405D2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51" w:type="dxa"/>
            <w:noWrap/>
            <w:vAlign w:val="bottom"/>
            <w:hideMark/>
          </w:tcPr>
          <w:p w14:paraId="273046DF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5" w:type="dxa"/>
            <w:noWrap/>
            <w:vAlign w:val="bottom"/>
            <w:hideMark/>
          </w:tcPr>
          <w:p w14:paraId="021B9CFA" w14:textId="77777777" w:rsidR="00AA7FBC" w:rsidRPr="00F3550D" w:rsidRDefault="00AA7FBC" w:rsidP="00AA7FBC">
            <w:pPr>
              <w:spacing w:line="276" w:lineRule="auto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756" w:type="dxa"/>
            <w:noWrap/>
            <w:vAlign w:val="bottom"/>
            <w:hideMark/>
          </w:tcPr>
          <w:p w14:paraId="7861CCA1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F3550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6" w:type="dxa"/>
          </w:tcPr>
          <w:p w14:paraId="17C32082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2061E65E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19" w:type="dxa"/>
          </w:tcPr>
          <w:p w14:paraId="28AAC3FD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164" w:type="dxa"/>
          </w:tcPr>
          <w:p w14:paraId="01056AE6" w14:textId="77777777" w:rsidR="00AA7FBC" w:rsidRPr="00F3550D" w:rsidRDefault="00AA7FBC" w:rsidP="00AA7FBC">
            <w:pPr>
              <w:spacing w:line="276" w:lineRule="auto"/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</w:tbl>
    <w:p w14:paraId="6314A5A7" w14:textId="77777777" w:rsidR="00B767D2" w:rsidRPr="00A03053" w:rsidRDefault="00B767D2" w:rsidP="00B767D2">
      <w:pPr>
        <w:spacing w:line="276" w:lineRule="auto"/>
        <w:jc w:val="left"/>
        <w:rPr>
          <w:lang w:val="en-GB"/>
        </w:rPr>
      </w:pPr>
    </w:p>
    <w:p w14:paraId="2A23D93A" w14:textId="77777777" w:rsidR="00B767D2" w:rsidRPr="00231260" w:rsidRDefault="00B767D2" w:rsidP="00B767D2">
      <w:pPr>
        <w:rPr>
          <w:rFonts w:cs="Arial"/>
          <w:lang w:val="en-GB"/>
        </w:rPr>
      </w:pPr>
    </w:p>
    <w:p w14:paraId="3C514C94" w14:textId="77777777" w:rsidR="00B767D2" w:rsidRPr="003D490F" w:rsidDel="00046C85" w:rsidRDefault="00B767D2" w:rsidP="00B767D2">
      <w:pPr>
        <w:rPr>
          <w:rFonts w:cs="Arial"/>
          <w:lang w:val="en-GB"/>
        </w:rPr>
      </w:pPr>
    </w:p>
    <w:p w14:paraId="1D72D78D" w14:textId="77777777" w:rsidR="0038113E" w:rsidRDefault="0038113E" w:rsidP="0027332C">
      <w:pPr>
        <w:spacing w:line="276" w:lineRule="auto"/>
        <w:rPr>
          <w:lang w:val="en-GB"/>
        </w:rPr>
      </w:pPr>
    </w:p>
    <w:sectPr w:rsidR="0038113E" w:rsidSect="00D025E7">
      <w:headerReference w:type="default" r:id="rId9"/>
      <w:footerReference w:type="default" r:id="rId10"/>
      <w:pgSz w:w="11907" w:h="16839" w:code="9"/>
      <w:pgMar w:top="1440" w:right="1017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48BAB5" w14:textId="77777777" w:rsidR="008A3657" w:rsidRDefault="008A3657" w:rsidP="0033767E">
      <w:r>
        <w:separator/>
      </w:r>
    </w:p>
    <w:p w14:paraId="062F7F15" w14:textId="77777777" w:rsidR="008A3657" w:rsidRDefault="008A3657"/>
  </w:endnote>
  <w:endnote w:type="continuationSeparator" w:id="0">
    <w:p w14:paraId="79B14B79" w14:textId="77777777" w:rsidR="008A3657" w:rsidRDefault="008A3657" w:rsidP="0033767E">
      <w:r>
        <w:continuationSeparator/>
      </w:r>
    </w:p>
    <w:p w14:paraId="21A963B6" w14:textId="77777777" w:rsidR="008A3657" w:rsidRDefault="008A36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ollaSansRegular">
    <w:altName w:val="Arial Narrow"/>
    <w:charset w:val="00"/>
    <w:family w:val="auto"/>
    <w:pitch w:val="variable"/>
    <w:sig w:usb0="800000A7" w:usb1="00000040" w:usb2="00000000" w:usb3="00000000" w:csb0="00000009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2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7938"/>
      <w:gridCol w:w="1890"/>
    </w:tblGrid>
    <w:tr w:rsidR="00081578" w:rsidRPr="00667A0D" w14:paraId="1CE3082D" w14:textId="77777777" w:rsidTr="0009602C">
      <w:tc>
        <w:tcPr>
          <w:tcW w:w="7938" w:type="dxa"/>
          <w:vMerge w:val="restart"/>
        </w:tcPr>
        <w:p w14:paraId="0CA2B8C8" w14:textId="77777777" w:rsidR="00081578" w:rsidRPr="00667A0D" w:rsidRDefault="00081578" w:rsidP="00667A0D">
          <w:pPr>
            <w:jc w:val="center"/>
            <w:rPr>
              <w:szCs w:val="20"/>
            </w:rPr>
          </w:pPr>
          <w:r w:rsidRPr="00667A0D">
            <w:rPr>
              <w:szCs w:val="20"/>
            </w:rPr>
            <w:t>Page</w:t>
          </w:r>
        </w:p>
        <w:p w14:paraId="61D58EAB" w14:textId="59978541" w:rsidR="00081578" w:rsidRPr="00667A0D" w:rsidRDefault="00081578" w:rsidP="00667A0D">
          <w:pPr>
            <w:jc w:val="center"/>
            <w:rPr>
              <w:szCs w:val="20"/>
            </w:rPr>
          </w:pPr>
          <w:r w:rsidRPr="00897D4C">
            <w:rPr>
              <w:rFonts w:cs="Arial"/>
              <w:sz w:val="20"/>
              <w:szCs w:val="20"/>
            </w:rPr>
            <w:fldChar w:fldCharType="begin"/>
          </w:r>
          <w:r w:rsidRPr="00897D4C">
            <w:rPr>
              <w:rFonts w:cs="Arial"/>
              <w:sz w:val="20"/>
              <w:szCs w:val="20"/>
            </w:rPr>
            <w:instrText xml:space="preserve"> PAGE </w:instrText>
          </w:r>
          <w:r w:rsidRPr="00897D4C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15</w:t>
          </w:r>
          <w:r w:rsidRPr="00897D4C">
            <w:rPr>
              <w:rFonts w:cs="Arial"/>
              <w:sz w:val="20"/>
              <w:szCs w:val="20"/>
            </w:rPr>
            <w:fldChar w:fldCharType="end"/>
          </w:r>
          <w:r w:rsidRPr="00897D4C">
            <w:rPr>
              <w:rFonts w:cs="Arial"/>
              <w:sz w:val="20"/>
              <w:szCs w:val="20"/>
            </w:rPr>
            <w:t xml:space="preserve"> of </w:t>
          </w:r>
          <w:r w:rsidRPr="00897D4C">
            <w:rPr>
              <w:rFonts w:cs="Arial"/>
              <w:sz w:val="20"/>
              <w:szCs w:val="20"/>
            </w:rPr>
            <w:fldChar w:fldCharType="begin"/>
          </w:r>
          <w:r w:rsidRPr="00897D4C">
            <w:rPr>
              <w:rFonts w:cs="Arial"/>
              <w:sz w:val="20"/>
              <w:szCs w:val="20"/>
            </w:rPr>
            <w:instrText xml:space="preserve"> NUMPAGES  \* MERGEFORMAT </w:instrText>
          </w:r>
          <w:r w:rsidRPr="00897D4C">
            <w:rPr>
              <w:rFonts w:cs="Arial"/>
              <w:sz w:val="20"/>
              <w:szCs w:val="20"/>
            </w:rPr>
            <w:fldChar w:fldCharType="separate"/>
          </w:r>
          <w:r w:rsidRPr="00381958">
            <w:rPr>
              <w:noProof/>
              <w:sz w:val="20"/>
            </w:rPr>
            <w:t>15</w:t>
          </w:r>
          <w:r w:rsidRPr="00897D4C">
            <w:rPr>
              <w:rFonts w:cs="Arial"/>
              <w:sz w:val="20"/>
              <w:szCs w:val="20"/>
            </w:rPr>
            <w:fldChar w:fldCharType="end"/>
          </w:r>
        </w:p>
      </w:tc>
      <w:tc>
        <w:tcPr>
          <w:tcW w:w="1890" w:type="dxa"/>
        </w:tcPr>
        <w:p w14:paraId="58CF1EF2" w14:textId="77777777" w:rsidR="00081578" w:rsidRPr="00667A0D" w:rsidRDefault="00081578" w:rsidP="00667A0D">
          <w:pPr>
            <w:jc w:val="center"/>
            <w:rPr>
              <w:b/>
              <w:szCs w:val="20"/>
            </w:rPr>
          </w:pPr>
          <w:r w:rsidRPr="00667A0D">
            <w:rPr>
              <w:szCs w:val="20"/>
            </w:rPr>
            <w:t>R</w:t>
          </w:r>
          <w:r>
            <w:rPr>
              <w:szCs w:val="20"/>
            </w:rPr>
            <w:t>EV</w:t>
          </w:r>
        </w:p>
      </w:tc>
    </w:tr>
    <w:tr w:rsidR="00081578" w:rsidRPr="00667A0D" w14:paraId="03DEA90A" w14:textId="77777777" w:rsidTr="0009602C">
      <w:tc>
        <w:tcPr>
          <w:tcW w:w="7938" w:type="dxa"/>
          <w:vMerge/>
          <w:vAlign w:val="center"/>
        </w:tcPr>
        <w:p w14:paraId="1A1163F6" w14:textId="5F243F71" w:rsidR="00081578" w:rsidRPr="00897D4C" w:rsidRDefault="00081578" w:rsidP="00667A0D">
          <w:pPr>
            <w:jc w:val="center"/>
            <w:rPr>
              <w:rFonts w:cs="Arial"/>
              <w:sz w:val="20"/>
              <w:szCs w:val="20"/>
            </w:rPr>
          </w:pPr>
        </w:p>
      </w:tc>
      <w:tc>
        <w:tcPr>
          <w:tcW w:w="1890" w:type="dxa"/>
        </w:tcPr>
        <w:p w14:paraId="28349256" w14:textId="768ABF56" w:rsidR="00081578" w:rsidRPr="00081578" w:rsidRDefault="00081578" w:rsidP="006D2E9D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0.2</w:t>
          </w:r>
        </w:p>
      </w:tc>
    </w:tr>
  </w:tbl>
  <w:p w14:paraId="1007962A" w14:textId="77777777" w:rsidR="00FF3D1D" w:rsidRDefault="00FF3D1D">
    <w:pPr>
      <w:pStyle w:val="Footer"/>
    </w:pPr>
  </w:p>
  <w:p w14:paraId="7C9639AF" w14:textId="77777777" w:rsidR="00FF3D1D" w:rsidRDefault="00FF3D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7429E" w14:textId="77777777" w:rsidR="008A3657" w:rsidRDefault="008A3657" w:rsidP="0033767E">
      <w:r>
        <w:separator/>
      </w:r>
    </w:p>
    <w:p w14:paraId="3AB3850F" w14:textId="77777777" w:rsidR="008A3657" w:rsidRDefault="008A3657"/>
  </w:footnote>
  <w:footnote w:type="continuationSeparator" w:id="0">
    <w:p w14:paraId="08B92732" w14:textId="77777777" w:rsidR="008A3657" w:rsidRDefault="008A3657" w:rsidP="0033767E">
      <w:r>
        <w:continuationSeparator/>
      </w:r>
    </w:p>
    <w:p w14:paraId="42216422" w14:textId="77777777" w:rsidR="008A3657" w:rsidRDefault="008A36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5335C" w14:textId="7B71FE69" w:rsidR="00FF3D1D" w:rsidRDefault="00FF3D1D" w:rsidP="00363B9B">
    <w:pPr>
      <w:pStyle w:val="Header"/>
    </w:pPr>
    <w:r>
      <w:tab/>
      <w:t xml:space="preserve">                                                </w:t>
    </w:r>
    <w:sdt>
      <w:sdtPr>
        <w:alias w:val="Title"/>
        <w:tag w:val=""/>
        <w:id w:val="-1328055439"/>
        <w:placeholder>
          <w:docPart w:val="E8D11CC38E4B48ECA798D0FFFE8C92C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9709A">
          <w:t>PWM - Un-covered Traceability IDs</w:t>
        </w:r>
      </w:sdtContent>
    </w:sdt>
    <w:r>
      <w:t xml:space="preserve">                             </w:t>
    </w:r>
  </w:p>
  <w:p w14:paraId="7D9C2BDF" w14:textId="7354FE80" w:rsidR="00FF3D1D" w:rsidRDefault="00FF3D1D" w:rsidP="001645B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CBD8B6E" wp14:editId="3E9AFED6">
              <wp:simplePos x="0" y="0"/>
              <wp:positionH relativeFrom="column">
                <wp:posOffset>0</wp:posOffset>
              </wp:positionH>
              <wp:positionV relativeFrom="paragraph">
                <wp:posOffset>93345</wp:posOffset>
              </wp:positionV>
              <wp:extent cx="6057900" cy="0"/>
              <wp:effectExtent l="0" t="0" r="19050" b="1905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 xmlns:w16sdtfl="http://schemas.microsoft.com/office/word/2024/wordml/sdtformatlock">
          <w:pict>
            <v:line w14:anchorId="66679A37" id="Straight Connector 12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35pt" to="477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" strokecolor="#ddd8c2 [2894]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279FA"/>
    <w:multiLevelType w:val="multilevel"/>
    <w:tmpl w:val="830A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F23C5"/>
    <w:multiLevelType w:val="hybridMultilevel"/>
    <w:tmpl w:val="D4568D46"/>
    <w:lvl w:ilvl="0" w:tplc="40090019">
      <w:start w:val="1"/>
      <w:numFmt w:val="lowerLetter"/>
      <w:lvlText w:val="%1."/>
      <w:lvlJc w:val="left"/>
      <w:pPr>
        <w:ind w:left="1669" w:hanging="360"/>
      </w:pPr>
    </w:lvl>
    <w:lvl w:ilvl="1" w:tplc="40090019" w:tentative="1">
      <w:start w:val="1"/>
      <w:numFmt w:val="lowerLetter"/>
      <w:lvlText w:val="%2."/>
      <w:lvlJc w:val="left"/>
      <w:pPr>
        <w:ind w:left="2389" w:hanging="360"/>
      </w:pPr>
    </w:lvl>
    <w:lvl w:ilvl="2" w:tplc="4009001B" w:tentative="1">
      <w:start w:val="1"/>
      <w:numFmt w:val="lowerRoman"/>
      <w:lvlText w:val="%3."/>
      <w:lvlJc w:val="right"/>
      <w:pPr>
        <w:ind w:left="3109" w:hanging="180"/>
      </w:pPr>
    </w:lvl>
    <w:lvl w:ilvl="3" w:tplc="4009000F" w:tentative="1">
      <w:start w:val="1"/>
      <w:numFmt w:val="decimal"/>
      <w:lvlText w:val="%4."/>
      <w:lvlJc w:val="left"/>
      <w:pPr>
        <w:ind w:left="3829" w:hanging="360"/>
      </w:pPr>
    </w:lvl>
    <w:lvl w:ilvl="4" w:tplc="40090019" w:tentative="1">
      <w:start w:val="1"/>
      <w:numFmt w:val="lowerLetter"/>
      <w:lvlText w:val="%5."/>
      <w:lvlJc w:val="left"/>
      <w:pPr>
        <w:ind w:left="4549" w:hanging="360"/>
      </w:pPr>
    </w:lvl>
    <w:lvl w:ilvl="5" w:tplc="4009001B" w:tentative="1">
      <w:start w:val="1"/>
      <w:numFmt w:val="lowerRoman"/>
      <w:lvlText w:val="%6."/>
      <w:lvlJc w:val="right"/>
      <w:pPr>
        <w:ind w:left="5269" w:hanging="180"/>
      </w:pPr>
    </w:lvl>
    <w:lvl w:ilvl="6" w:tplc="4009000F" w:tentative="1">
      <w:start w:val="1"/>
      <w:numFmt w:val="decimal"/>
      <w:lvlText w:val="%7."/>
      <w:lvlJc w:val="left"/>
      <w:pPr>
        <w:ind w:left="5989" w:hanging="360"/>
      </w:pPr>
    </w:lvl>
    <w:lvl w:ilvl="7" w:tplc="40090019" w:tentative="1">
      <w:start w:val="1"/>
      <w:numFmt w:val="lowerLetter"/>
      <w:lvlText w:val="%8."/>
      <w:lvlJc w:val="left"/>
      <w:pPr>
        <w:ind w:left="6709" w:hanging="360"/>
      </w:pPr>
    </w:lvl>
    <w:lvl w:ilvl="8" w:tplc="4009001B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2" w15:restartNumberingAfterBreak="0">
    <w:nsid w:val="141F12E3"/>
    <w:multiLevelType w:val="hybridMultilevel"/>
    <w:tmpl w:val="2DF44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F618B"/>
    <w:multiLevelType w:val="hybridMultilevel"/>
    <w:tmpl w:val="739CA5E2"/>
    <w:lvl w:ilvl="0" w:tplc="F6F003C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432FA"/>
    <w:multiLevelType w:val="hybridMultilevel"/>
    <w:tmpl w:val="DF44E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23275"/>
    <w:multiLevelType w:val="hybridMultilevel"/>
    <w:tmpl w:val="D88C0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5448E"/>
    <w:multiLevelType w:val="hybridMultilevel"/>
    <w:tmpl w:val="13646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D6EE5"/>
    <w:multiLevelType w:val="hybridMultilevel"/>
    <w:tmpl w:val="510A3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D7898"/>
    <w:multiLevelType w:val="hybridMultilevel"/>
    <w:tmpl w:val="9D96E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952CF"/>
    <w:multiLevelType w:val="hybridMultilevel"/>
    <w:tmpl w:val="3CECB7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D3B76E1"/>
    <w:multiLevelType w:val="hybridMultilevel"/>
    <w:tmpl w:val="C8D06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326ADA"/>
    <w:multiLevelType w:val="hybridMultilevel"/>
    <w:tmpl w:val="1958B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6E456D"/>
    <w:multiLevelType w:val="hybridMultilevel"/>
    <w:tmpl w:val="D4568D46"/>
    <w:lvl w:ilvl="0" w:tplc="40090019">
      <w:start w:val="1"/>
      <w:numFmt w:val="lowerLetter"/>
      <w:lvlText w:val="%1."/>
      <w:lvlJc w:val="left"/>
      <w:pPr>
        <w:ind w:left="1669" w:hanging="360"/>
      </w:pPr>
    </w:lvl>
    <w:lvl w:ilvl="1" w:tplc="40090019">
      <w:start w:val="1"/>
      <w:numFmt w:val="lowerLetter"/>
      <w:lvlText w:val="%2."/>
      <w:lvlJc w:val="left"/>
      <w:pPr>
        <w:ind w:left="2389" w:hanging="360"/>
      </w:pPr>
    </w:lvl>
    <w:lvl w:ilvl="2" w:tplc="4009001B" w:tentative="1">
      <w:start w:val="1"/>
      <w:numFmt w:val="lowerRoman"/>
      <w:lvlText w:val="%3."/>
      <w:lvlJc w:val="right"/>
      <w:pPr>
        <w:ind w:left="3109" w:hanging="180"/>
      </w:pPr>
    </w:lvl>
    <w:lvl w:ilvl="3" w:tplc="4009000F" w:tentative="1">
      <w:start w:val="1"/>
      <w:numFmt w:val="decimal"/>
      <w:lvlText w:val="%4."/>
      <w:lvlJc w:val="left"/>
      <w:pPr>
        <w:ind w:left="3829" w:hanging="360"/>
      </w:pPr>
    </w:lvl>
    <w:lvl w:ilvl="4" w:tplc="40090019" w:tentative="1">
      <w:start w:val="1"/>
      <w:numFmt w:val="lowerLetter"/>
      <w:lvlText w:val="%5."/>
      <w:lvlJc w:val="left"/>
      <w:pPr>
        <w:ind w:left="4549" w:hanging="360"/>
      </w:pPr>
    </w:lvl>
    <w:lvl w:ilvl="5" w:tplc="4009001B" w:tentative="1">
      <w:start w:val="1"/>
      <w:numFmt w:val="lowerRoman"/>
      <w:lvlText w:val="%6."/>
      <w:lvlJc w:val="right"/>
      <w:pPr>
        <w:ind w:left="5269" w:hanging="180"/>
      </w:pPr>
    </w:lvl>
    <w:lvl w:ilvl="6" w:tplc="4009000F" w:tentative="1">
      <w:start w:val="1"/>
      <w:numFmt w:val="decimal"/>
      <w:lvlText w:val="%7."/>
      <w:lvlJc w:val="left"/>
      <w:pPr>
        <w:ind w:left="5989" w:hanging="360"/>
      </w:pPr>
    </w:lvl>
    <w:lvl w:ilvl="7" w:tplc="40090019" w:tentative="1">
      <w:start w:val="1"/>
      <w:numFmt w:val="lowerLetter"/>
      <w:lvlText w:val="%8."/>
      <w:lvlJc w:val="left"/>
      <w:pPr>
        <w:ind w:left="6709" w:hanging="360"/>
      </w:pPr>
    </w:lvl>
    <w:lvl w:ilvl="8" w:tplc="4009001B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13" w15:restartNumberingAfterBreak="0">
    <w:nsid w:val="3F5C6E09"/>
    <w:multiLevelType w:val="hybridMultilevel"/>
    <w:tmpl w:val="1BF4BB1A"/>
    <w:lvl w:ilvl="0" w:tplc="21ECAD5C">
      <w:start w:val="5"/>
      <w:numFmt w:val="bullet"/>
      <w:lvlText w:val="-"/>
      <w:lvlJc w:val="left"/>
      <w:pPr>
        <w:ind w:left="99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42643B18"/>
    <w:multiLevelType w:val="hybridMultilevel"/>
    <w:tmpl w:val="8EC6D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855C7"/>
    <w:multiLevelType w:val="hybridMultilevel"/>
    <w:tmpl w:val="1966B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0E61D9"/>
    <w:multiLevelType w:val="hybridMultilevel"/>
    <w:tmpl w:val="FB44F1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5F15F1"/>
    <w:multiLevelType w:val="multilevel"/>
    <w:tmpl w:val="D61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F38ED"/>
    <w:multiLevelType w:val="hybridMultilevel"/>
    <w:tmpl w:val="829ACC08"/>
    <w:lvl w:ilvl="0" w:tplc="8B70D95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0D4F1E"/>
    <w:multiLevelType w:val="multilevel"/>
    <w:tmpl w:val="F0A6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7446A"/>
    <w:multiLevelType w:val="hybridMultilevel"/>
    <w:tmpl w:val="F182A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62781"/>
    <w:multiLevelType w:val="hybridMultilevel"/>
    <w:tmpl w:val="042C4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9">
      <w:start w:val="1"/>
      <w:numFmt w:val="lowerLetter"/>
      <w:lvlText w:val="%3."/>
      <w:lvlJc w:val="lef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712A75"/>
    <w:multiLevelType w:val="multilevel"/>
    <w:tmpl w:val="0BFE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E4A97"/>
    <w:multiLevelType w:val="hybridMultilevel"/>
    <w:tmpl w:val="7B0AA15A"/>
    <w:lvl w:ilvl="0" w:tplc="955438E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B4674"/>
    <w:multiLevelType w:val="hybridMultilevel"/>
    <w:tmpl w:val="400A4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F0D92"/>
    <w:multiLevelType w:val="hybridMultilevel"/>
    <w:tmpl w:val="B72A7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6C0361"/>
    <w:multiLevelType w:val="hybridMultilevel"/>
    <w:tmpl w:val="BADCF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04648"/>
    <w:multiLevelType w:val="hybridMultilevel"/>
    <w:tmpl w:val="E0386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871FA"/>
    <w:multiLevelType w:val="hybridMultilevel"/>
    <w:tmpl w:val="925E964A"/>
    <w:lvl w:ilvl="0" w:tplc="51C0B740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A03B6"/>
    <w:multiLevelType w:val="hybridMultilevel"/>
    <w:tmpl w:val="9D96E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5C22AA"/>
    <w:multiLevelType w:val="hybridMultilevel"/>
    <w:tmpl w:val="3EF0CDF6"/>
    <w:lvl w:ilvl="0" w:tplc="86141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73564A"/>
    <w:multiLevelType w:val="hybridMultilevel"/>
    <w:tmpl w:val="FDC29560"/>
    <w:lvl w:ilvl="0" w:tplc="8B70D95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361C3"/>
    <w:multiLevelType w:val="multilevel"/>
    <w:tmpl w:val="C1102C3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394" w:hanging="864"/>
      </w:pPr>
      <w:rPr>
        <w:b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31A6D26"/>
    <w:multiLevelType w:val="multilevel"/>
    <w:tmpl w:val="1102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045614"/>
    <w:multiLevelType w:val="multilevel"/>
    <w:tmpl w:val="E694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1D4A90"/>
    <w:multiLevelType w:val="hybridMultilevel"/>
    <w:tmpl w:val="E9F4C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745488">
    <w:abstractNumId w:val="32"/>
  </w:num>
  <w:num w:numId="2" w16cid:durableId="1344479903">
    <w:abstractNumId w:val="31"/>
  </w:num>
  <w:num w:numId="3" w16cid:durableId="171074055">
    <w:abstractNumId w:val="18"/>
  </w:num>
  <w:num w:numId="4" w16cid:durableId="1068118065">
    <w:abstractNumId w:val="17"/>
  </w:num>
  <w:num w:numId="5" w16cid:durableId="2092267774">
    <w:abstractNumId w:val="20"/>
  </w:num>
  <w:num w:numId="6" w16cid:durableId="1249462628">
    <w:abstractNumId w:val="2"/>
  </w:num>
  <w:num w:numId="7" w16cid:durableId="2004119249">
    <w:abstractNumId w:val="25"/>
  </w:num>
  <w:num w:numId="8" w16cid:durableId="450125020">
    <w:abstractNumId w:val="27"/>
  </w:num>
  <w:num w:numId="9" w16cid:durableId="586039709">
    <w:abstractNumId w:val="4"/>
  </w:num>
  <w:num w:numId="10" w16cid:durableId="1849246273">
    <w:abstractNumId w:val="14"/>
  </w:num>
  <w:num w:numId="11" w16cid:durableId="958339935">
    <w:abstractNumId w:val="7"/>
  </w:num>
  <w:num w:numId="12" w16cid:durableId="719592903">
    <w:abstractNumId w:val="26"/>
  </w:num>
  <w:num w:numId="13" w16cid:durableId="1691760572">
    <w:abstractNumId w:val="32"/>
  </w:num>
  <w:num w:numId="14" w16cid:durableId="1617760935">
    <w:abstractNumId w:val="16"/>
  </w:num>
  <w:num w:numId="15" w16cid:durableId="263804016">
    <w:abstractNumId w:val="21"/>
  </w:num>
  <w:num w:numId="16" w16cid:durableId="1590115490">
    <w:abstractNumId w:val="12"/>
  </w:num>
  <w:num w:numId="17" w16cid:durableId="1755082868">
    <w:abstractNumId w:val="11"/>
  </w:num>
  <w:num w:numId="18" w16cid:durableId="1858932261">
    <w:abstractNumId w:val="1"/>
  </w:num>
  <w:num w:numId="19" w16cid:durableId="791822513">
    <w:abstractNumId w:val="30"/>
  </w:num>
  <w:num w:numId="20" w16cid:durableId="897328606">
    <w:abstractNumId w:val="10"/>
  </w:num>
  <w:num w:numId="21" w16cid:durableId="2040935245">
    <w:abstractNumId w:val="28"/>
  </w:num>
  <w:num w:numId="22" w16cid:durableId="687952700">
    <w:abstractNumId w:val="15"/>
  </w:num>
  <w:num w:numId="23" w16cid:durableId="951202491">
    <w:abstractNumId w:val="32"/>
  </w:num>
  <w:num w:numId="24" w16cid:durableId="192497702">
    <w:abstractNumId w:val="35"/>
  </w:num>
  <w:num w:numId="25" w16cid:durableId="2026788701">
    <w:abstractNumId w:val="22"/>
  </w:num>
  <w:num w:numId="26" w16cid:durableId="686829538">
    <w:abstractNumId w:val="24"/>
  </w:num>
  <w:num w:numId="27" w16cid:durableId="292713379">
    <w:abstractNumId w:val="32"/>
  </w:num>
  <w:num w:numId="28" w16cid:durableId="11928009">
    <w:abstractNumId w:val="19"/>
  </w:num>
  <w:num w:numId="29" w16cid:durableId="470681327">
    <w:abstractNumId w:val="32"/>
  </w:num>
  <w:num w:numId="30" w16cid:durableId="870804477">
    <w:abstractNumId w:val="6"/>
  </w:num>
  <w:num w:numId="31" w16cid:durableId="330105934">
    <w:abstractNumId w:val="32"/>
  </w:num>
  <w:num w:numId="32" w16cid:durableId="71437392">
    <w:abstractNumId w:val="32"/>
  </w:num>
  <w:num w:numId="33" w16cid:durableId="1546330298">
    <w:abstractNumId w:val="32"/>
  </w:num>
  <w:num w:numId="34" w16cid:durableId="1624118253">
    <w:abstractNumId w:val="5"/>
  </w:num>
  <w:num w:numId="35" w16cid:durableId="885072035">
    <w:abstractNumId w:val="33"/>
  </w:num>
  <w:num w:numId="36" w16cid:durableId="577904535">
    <w:abstractNumId w:val="34"/>
  </w:num>
  <w:num w:numId="37" w16cid:durableId="797601828">
    <w:abstractNumId w:val="32"/>
  </w:num>
  <w:num w:numId="38" w16cid:durableId="1607303031">
    <w:abstractNumId w:val="0"/>
  </w:num>
  <w:num w:numId="39" w16cid:durableId="861461">
    <w:abstractNumId w:val="9"/>
  </w:num>
  <w:num w:numId="40" w16cid:durableId="2063484612">
    <w:abstractNumId w:val="29"/>
  </w:num>
  <w:num w:numId="41" w16cid:durableId="1696419511">
    <w:abstractNumId w:val="8"/>
  </w:num>
  <w:num w:numId="42" w16cid:durableId="2139373067">
    <w:abstractNumId w:val="3"/>
  </w:num>
  <w:num w:numId="43" w16cid:durableId="1981882355">
    <w:abstractNumId w:val="13"/>
  </w:num>
  <w:num w:numId="44" w16cid:durableId="2142308304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ACE"/>
    <w:rsid w:val="00000339"/>
    <w:rsid w:val="0000076F"/>
    <w:rsid w:val="00001BB1"/>
    <w:rsid w:val="00002886"/>
    <w:rsid w:val="00002CDC"/>
    <w:rsid w:val="00003046"/>
    <w:rsid w:val="000036AB"/>
    <w:rsid w:val="0000394D"/>
    <w:rsid w:val="000041B5"/>
    <w:rsid w:val="0000451A"/>
    <w:rsid w:val="00004845"/>
    <w:rsid w:val="00004AB0"/>
    <w:rsid w:val="00005461"/>
    <w:rsid w:val="00005795"/>
    <w:rsid w:val="00005B31"/>
    <w:rsid w:val="000065D3"/>
    <w:rsid w:val="000067D8"/>
    <w:rsid w:val="00007169"/>
    <w:rsid w:val="0000731D"/>
    <w:rsid w:val="0000735C"/>
    <w:rsid w:val="0001030D"/>
    <w:rsid w:val="000110DA"/>
    <w:rsid w:val="00011504"/>
    <w:rsid w:val="00011C06"/>
    <w:rsid w:val="00012CA5"/>
    <w:rsid w:val="000138A7"/>
    <w:rsid w:val="000143F1"/>
    <w:rsid w:val="0001460F"/>
    <w:rsid w:val="00014C03"/>
    <w:rsid w:val="000156E4"/>
    <w:rsid w:val="000165C4"/>
    <w:rsid w:val="00016DED"/>
    <w:rsid w:val="00016DFF"/>
    <w:rsid w:val="000201C0"/>
    <w:rsid w:val="00020341"/>
    <w:rsid w:val="00020354"/>
    <w:rsid w:val="00020355"/>
    <w:rsid w:val="0002092B"/>
    <w:rsid w:val="000211B1"/>
    <w:rsid w:val="00021BD9"/>
    <w:rsid w:val="00023CDB"/>
    <w:rsid w:val="00023FCB"/>
    <w:rsid w:val="000248FE"/>
    <w:rsid w:val="000252BC"/>
    <w:rsid w:val="000258D7"/>
    <w:rsid w:val="000264D8"/>
    <w:rsid w:val="00027154"/>
    <w:rsid w:val="000279CC"/>
    <w:rsid w:val="000301CA"/>
    <w:rsid w:val="0003174E"/>
    <w:rsid w:val="00032A85"/>
    <w:rsid w:val="00032FEE"/>
    <w:rsid w:val="00033047"/>
    <w:rsid w:val="0003344F"/>
    <w:rsid w:val="00033F02"/>
    <w:rsid w:val="000344FA"/>
    <w:rsid w:val="00034B59"/>
    <w:rsid w:val="00034C42"/>
    <w:rsid w:val="0003676B"/>
    <w:rsid w:val="0003685D"/>
    <w:rsid w:val="00036B2A"/>
    <w:rsid w:val="00036BE7"/>
    <w:rsid w:val="00036C01"/>
    <w:rsid w:val="0003784A"/>
    <w:rsid w:val="00037FF4"/>
    <w:rsid w:val="00040478"/>
    <w:rsid w:val="000419FF"/>
    <w:rsid w:val="00042269"/>
    <w:rsid w:val="00042504"/>
    <w:rsid w:val="000426C2"/>
    <w:rsid w:val="00043002"/>
    <w:rsid w:val="00043AC4"/>
    <w:rsid w:val="000441A2"/>
    <w:rsid w:val="00044C20"/>
    <w:rsid w:val="000453AA"/>
    <w:rsid w:val="000453BB"/>
    <w:rsid w:val="00045467"/>
    <w:rsid w:val="00045576"/>
    <w:rsid w:val="00045EE2"/>
    <w:rsid w:val="0004667D"/>
    <w:rsid w:val="0004680B"/>
    <w:rsid w:val="0004681B"/>
    <w:rsid w:val="00046C85"/>
    <w:rsid w:val="0004703B"/>
    <w:rsid w:val="0004738A"/>
    <w:rsid w:val="000473E9"/>
    <w:rsid w:val="000474A8"/>
    <w:rsid w:val="00047905"/>
    <w:rsid w:val="00047AE8"/>
    <w:rsid w:val="00050608"/>
    <w:rsid w:val="00050C0C"/>
    <w:rsid w:val="00051B25"/>
    <w:rsid w:val="00052006"/>
    <w:rsid w:val="00052587"/>
    <w:rsid w:val="000526FE"/>
    <w:rsid w:val="000529EA"/>
    <w:rsid w:val="00052CA9"/>
    <w:rsid w:val="000532F8"/>
    <w:rsid w:val="000535BD"/>
    <w:rsid w:val="000542C7"/>
    <w:rsid w:val="00054481"/>
    <w:rsid w:val="000550DD"/>
    <w:rsid w:val="000552D5"/>
    <w:rsid w:val="00056F00"/>
    <w:rsid w:val="000603EF"/>
    <w:rsid w:val="0006065A"/>
    <w:rsid w:val="00060890"/>
    <w:rsid w:val="0006189C"/>
    <w:rsid w:val="000621A5"/>
    <w:rsid w:val="0006251B"/>
    <w:rsid w:val="000628F6"/>
    <w:rsid w:val="0006420E"/>
    <w:rsid w:val="00064B5B"/>
    <w:rsid w:val="00064C92"/>
    <w:rsid w:val="0006532C"/>
    <w:rsid w:val="00065660"/>
    <w:rsid w:val="0006573C"/>
    <w:rsid w:val="00065D9D"/>
    <w:rsid w:val="00066B1B"/>
    <w:rsid w:val="000670F3"/>
    <w:rsid w:val="000673F5"/>
    <w:rsid w:val="00067B03"/>
    <w:rsid w:val="00067BF4"/>
    <w:rsid w:val="00070775"/>
    <w:rsid w:val="000709C2"/>
    <w:rsid w:val="000715CE"/>
    <w:rsid w:val="0007270B"/>
    <w:rsid w:val="0007298F"/>
    <w:rsid w:val="00072C43"/>
    <w:rsid w:val="00072FD3"/>
    <w:rsid w:val="00073391"/>
    <w:rsid w:val="00073436"/>
    <w:rsid w:val="000734A6"/>
    <w:rsid w:val="00073ED0"/>
    <w:rsid w:val="00074161"/>
    <w:rsid w:val="00074442"/>
    <w:rsid w:val="00075890"/>
    <w:rsid w:val="00075C56"/>
    <w:rsid w:val="000762A8"/>
    <w:rsid w:val="00076C2E"/>
    <w:rsid w:val="000801BF"/>
    <w:rsid w:val="0008079F"/>
    <w:rsid w:val="00080819"/>
    <w:rsid w:val="00080DA8"/>
    <w:rsid w:val="00081578"/>
    <w:rsid w:val="00081B1B"/>
    <w:rsid w:val="0008216F"/>
    <w:rsid w:val="00082546"/>
    <w:rsid w:val="00083AB6"/>
    <w:rsid w:val="00083E8E"/>
    <w:rsid w:val="00084403"/>
    <w:rsid w:val="000846E7"/>
    <w:rsid w:val="00084739"/>
    <w:rsid w:val="000848FB"/>
    <w:rsid w:val="00084C47"/>
    <w:rsid w:val="00085BEA"/>
    <w:rsid w:val="000862E8"/>
    <w:rsid w:val="000868FB"/>
    <w:rsid w:val="00086A76"/>
    <w:rsid w:val="00086D2C"/>
    <w:rsid w:val="0008794E"/>
    <w:rsid w:val="00087EA8"/>
    <w:rsid w:val="00090470"/>
    <w:rsid w:val="000906A7"/>
    <w:rsid w:val="00090846"/>
    <w:rsid w:val="0009242C"/>
    <w:rsid w:val="0009254A"/>
    <w:rsid w:val="00092589"/>
    <w:rsid w:val="00092A45"/>
    <w:rsid w:val="00092E3E"/>
    <w:rsid w:val="00093643"/>
    <w:rsid w:val="000936C6"/>
    <w:rsid w:val="00093B10"/>
    <w:rsid w:val="00093CCC"/>
    <w:rsid w:val="00094DA3"/>
    <w:rsid w:val="00096C85"/>
    <w:rsid w:val="000A0C79"/>
    <w:rsid w:val="000A19CA"/>
    <w:rsid w:val="000A1B22"/>
    <w:rsid w:val="000A1E5E"/>
    <w:rsid w:val="000A1F34"/>
    <w:rsid w:val="000A1F47"/>
    <w:rsid w:val="000A21C3"/>
    <w:rsid w:val="000A2E43"/>
    <w:rsid w:val="000A3533"/>
    <w:rsid w:val="000A3BEC"/>
    <w:rsid w:val="000A4162"/>
    <w:rsid w:val="000A42D5"/>
    <w:rsid w:val="000A4513"/>
    <w:rsid w:val="000A4D27"/>
    <w:rsid w:val="000A5A28"/>
    <w:rsid w:val="000A6CB4"/>
    <w:rsid w:val="000A7EF4"/>
    <w:rsid w:val="000B046A"/>
    <w:rsid w:val="000B0B1F"/>
    <w:rsid w:val="000B0D51"/>
    <w:rsid w:val="000B0DD4"/>
    <w:rsid w:val="000B10FF"/>
    <w:rsid w:val="000B1B3F"/>
    <w:rsid w:val="000B1CA6"/>
    <w:rsid w:val="000B1FD3"/>
    <w:rsid w:val="000B3745"/>
    <w:rsid w:val="000B38E4"/>
    <w:rsid w:val="000B4272"/>
    <w:rsid w:val="000B5A9C"/>
    <w:rsid w:val="000B6C15"/>
    <w:rsid w:val="000B6D12"/>
    <w:rsid w:val="000B75CB"/>
    <w:rsid w:val="000B781A"/>
    <w:rsid w:val="000B7C46"/>
    <w:rsid w:val="000C07A5"/>
    <w:rsid w:val="000C340C"/>
    <w:rsid w:val="000C34CC"/>
    <w:rsid w:val="000C47B7"/>
    <w:rsid w:val="000C4B49"/>
    <w:rsid w:val="000C4E31"/>
    <w:rsid w:val="000C4F68"/>
    <w:rsid w:val="000C4FB9"/>
    <w:rsid w:val="000C5CCE"/>
    <w:rsid w:val="000C623C"/>
    <w:rsid w:val="000C65F0"/>
    <w:rsid w:val="000C6845"/>
    <w:rsid w:val="000C6DC5"/>
    <w:rsid w:val="000C6EAE"/>
    <w:rsid w:val="000C71B2"/>
    <w:rsid w:val="000C7219"/>
    <w:rsid w:val="000C789A"/>
    <w:rsid w:val="000D0310"/>
    <w:rsid w:val="000D0A14"/>
    <w:rsid w:val="000D12CB"/>
    <w:rsid w:val="000D133B"/>
    <w:rsid w:val="000D156C"/>
    <w:rsid w:val="000D2020"/>
    <w:rsid w:val="000D2B7C"/>
    <w:rsid w:val="000D2BDE"/>
    <w:rsid w:val="000D3D82"/>
    <w:rsid w:val="000D3F90"/>
    <w:rsid w:val="000D4009"/>
    <w:rsid w:val="000D424A"/>
    <w:rsid w:val="000D4866"/>
    <w:rsid w:val="000D5186"/>
    <w:rsid w:val="000D5265"/>
    <w:rsid w:val="000D57C7"/>
    <w:rsid w:val="000D62FD"/>
    <w:rsid w:val="000D673F"/>
    <w:rsid w:val="000D6C56"/>
    <w:rsid w:val="000D78D5"/>
    <w:rsid w:val="000D7B92"/>
    <w:rsid w:val="000E02A4"/>
    <w:rsid w:val="000E050A"/>
    <w:rsid w:val="000E0AE0"/>
    <w:rsid w:val="000E0C40"/>
    <w:rsid w:val="000E136F"/>
    <w:rsid w:val="000E280B"/>
    <w:rsid w:val="000E2C71"/>
    <w:rsid w:val="000E2CC2"/>
    <w:rsid w:val="000E3B6E"/>
    <w:rsid w:val="000E41A8"/>
    <w:rsid w:val="000E4F80"/>
    <w:rsid w:val="000E57E0"/>
    <w:rsid w:val="000E6ABE"/>
    <w:rsid w:val="000E7167"/>
    <w:rsid w:val="000E777A"/>
    <w:rsid w:val="000F0234"/>
    <w:rsid w:val="000F0731"/>
    <w:rsid w:val="000F0733"/>
    <w:rsid w:val="000F102B"/>
    <w:rsid w:val="000F190B"/>
    <w:rsid w:val="000F19A9"/>
    <w:rsid w:val="000F1CA8"/>
    <w:rsid w:val="000F2217"/>
    <w:rsid w:val="000F292C"/>
    <w:rsid w:val="000F4781"/>
    <w:rsid w:val="000F4D88"/>
    <w:rsid w:val="000F53B3"/>
    <w:rsid w:val="000F59D0"/>
    <w:rsid w:val="000F6019"/>
    <w:rsid w:val="000F62C6"/>
    <w:rsid w:val="000F69F1"/>
    <w:rsid w:val="000F780B"/>
    <w:rsid w:val="000F7AB6"/>
    <w:rsid w:val="000F7DAF"/>
    <w:rsid w:val="0010062A"/>
    <w:rsid w:val="001008C4"/>
    <w:rsid w:val="00100B24"/>
    <w:rsid w:val="00100DA6"/>
    <w:rsid w:val="001013A8"/>
    <w:rsid w:val="00101905"/>
    <w:rsid w:val="00101959"/>
    <w:rsid w:val="00101C45"/>
    <w:rsid w:val="00101C87"/>
    <w:rsid w:val="00101E86"/>
    <w:rsid w:val="0010299C"/>
    <w:rsid w:val="00103096"/>
    <w:rsid w:val="0010341D"/>
    <w:rsid w:val="001034F3"/>
    <w:rsid w:val="0010405C"/>
    <w:rsid w:val="00104E0F"/>
    <w:rsid w:val="00105824"/>
    <w:rsid w:val="00106B83"/>
    <w:rsid w:val="0010705A"/>
    <w:rsid w:val="00107E88"/>
    <w:rsid w:val="00110290"/>
    <w:rsid w:val="001105C0"/>
    <w:rsid w:val="00110ADD"/>
    <w:rsid w:val="00110D56"/>
    <w:rsid w:val="0011141F"/>
    <w:rsid w:val="00111715"/>
    <w:rsid w:val="001128E2"/>
    <w:rsid w:val="00112982"/>
    <w:rsid w:val="0011301C"/>
    <w:rsid w:val="001133EB"/>
    <w:rsid w:val="00113FE2"/>
    <w:rsid w:val="00115B07"/>
    <w:rsid w:val="0011650B"/>
    <w:rsid w:val="00117374"/>
    <w:rsid w:val="00117E22"/>
    <w:rsid w:val="00117E76"/>
    <w:rsid w:val="00120263"/>
    <w:rsid w:val="001202B9"/>
    <w:rsid w:val="001206C2"/>
    <w:rsid w:val="0012140B"/>
    <w:rsid w:val="001217DF"/>
    <w:rsid w:val="00122FDB"/>
    <w:rsid w:val="00123375"/>
    <w:rsid w:val="00123448"/>
    <w:rsid w:val="00123B05"/>
    <w:rsid w:val="00123BD2"/>
    <w:rsid w:val="00123FAA"/>
    <w:rsid w:val="00124C7F"/>
    <w:rsid w:val="00124DCB"/>
    <w:rsid w:val="00125094"/>
    <w:rsid w:val="00125B37"/>
    <w:rsid w:val="00125E1F"/>
    <w:rsid w:val="00125EE6"/>
    <w:rsid w:val="0012641E"/>
    <w:rsid w:val="0012686B"/>
    <w:rsid w:val="001274BF"/>
    <w:rsid w:val="001301D5"/>
    <w:rsid w:val="0013068D"/>
    <w:rsid w:val="00130D5A"/>
    <w:rsid w:val="0013107F"/>
    <w:rsid w:val="001312C2"/>
    <w:rsid w:val="001316B8"/>
    <w:rsid w:val="00131CCB"/>
    <w:rsid w:val="00131EDC"/>
    <w:rsid w:val="00132286"/>
    <w:rsid w:val="0013241D"/>
    <w:rsid w:val="00132541"/>
    <w:rsid w:val="00132583"/>
    <w:rsid w:val="00132C6C"/>
    <w:rsid w:val="001337B1"/>
    <w:rsid w:val="00133D8A"/>
    <w:rsid w:val="00133F02"/>
    <w:rsid w:val="00134829"/>
    <w:rsid w:val="00134F9E"/>
    <w:rsid w:val="001350DD"/>
    <w:rsid w:val="0013510C"/>
    <w:rsid w:val="00136094"/>
    <w:rsid w:val="00136A67"/>
    <w:rsid w:val="00137272"/>
    <w:rsid w:val="00137555"/>
    <w:rsid w:val="00137BDF"/>
    <w:rsid w:val="001400E5"/>
    <w:rsid w:val="00140CF1"/>
    <w:rsid w:val="00141A41"/>
    <w:rsid w:val="00141CCD"/>
    <w:rsid w:val="00142F79"/>
    <w:rsid w:val="001438F4"/>
    <w:rsid w:val="001457CA"/>
    <w:rsid w:val="00145C9E"/>
    <w:rsid w:val="00145DE9"/>
    <w:rsid w:val="00146163"/>
    <w:rsid w:val="0014618B"/>
    <w:rsid w:val="0014652E"/>
    <w:rsid w:val="001466D2"/>
    <w:rsid w:val="00146855"/>
    <w:rsid w:val="001473DD"/>
    <w:rsid w:val="001479A0"/>
    <w:rsid w:val="00147ED7"/>
    <w:rsid w:val="001502E6"/>
    <w:rsid w:val="00150359"/>
    <w:rsid w:val="001503E3"/>
    <w:rsid w:val="00150479"/>
    <w:rsid w:val="00150BED"/>
    <w:rsid w:val="001518F7"/>
    <w:rsid w:val="00151D06"/>
    <w:rsid w:val="00152C11"/>
    <w:rsid w:val="001530F3"/>
    <w:rsid w:val="001530F5"/>
    <w:rsid w:val="0015328C"/>
    <w:rsid w:val="001545F5"/>
    <w:rsid w:val="001547AA"/>
    <w:rsid w:val="001547BA"/>
    <w:rsid w:val="001549A0"/>
    <w:rsid w:val="00154E15"/>
    <w:rsid w:val="00155581"/>
    <w:rsid w:val="001557BD"/>
    <w:rsid w:val="00155822"/>
    <w:rsid w:val="00155DD6"/>
    <w:rsid w:val="0015635C"/>
    <w:rsid w:val="0015687F"/>
    <w:rsid w:val="00156930"/>
    <w:rsid w:val="00156DA2"/>
    <w:rsid w:val="00157601"/>
    <w:rsid w:val="00157604"/>
    <w:rsid w:val="00157A91"/>
    <w:rsid w:val="00157C38"/>
    <w:rsid w:val="00157D01"/>
    <w:rsid w:val="00161013"/>
    <w:rsid w:val="00161E2F"/>
    <w:rsid w:val="00161FC9"/>
    <w:rsid w:val="001645BA"/>
    <w:rsid w:val="001649EE"/>
    <w:rsid w:val="00164BF0"/>
    <w:rsid w:val="001651A0"/>
    <w:rsid w:val="00165C85"/>
    <w:rsid w:val="0016698F"/>
    <w:rsid w:val="00166A6F"/>
    <w:rsid w:val="00166AAC"/>
    <w:rsid w:val="0017067A"/>
    <w:rsid w:val="00171135"/>
    <w:rsid w:val="001717A3"/>
    <w:rsid w:val="0017230D"/>
    <w:rsid w:val="00172754"/>
    <w:rsid w:val="001728B2"/>
    <w:rsid w:val="0017487A"/>
    <w:rsid w:val="00174F23"/>
    <w:rsid w:val="001759BC"/>
    <w:rsid w:val="00175BC2"/>
    <w:rsid w:val="0017614A"/>
    <w:rsid w:val="00177775"/>
    <w:rsid w:val="00181053"/>
    <w:rsid w:val="00181C27"/>
    <w:rsid w:val="00183616"/>
    <w:rsid w:val="00183D41"/>
    <w:rsid w:val="00183FAB"/>
    <w:rsid w:val="00184766"/>
    <w:rsid w:val="00184B5D"/>
    <w:rsid w:val="00184CA2"/>
    <w:rsid w:val="00184E79"/>
    <w:rsid w:val="00185526"/>
    <w:rsid w:val="001860A2"/>
    <w:rsid w:val="00186C39"/>
    <w:rsid w:val="001877CD"/>
    <w:rsid w:val="0019122E"/>
    <w:rsid w:val="0019175E"/>
    <w:rsid w:val="00191DEC"/>
    <w:rsid w:val="0019247F"/>
    <w:rsid w:val="0019270C"/>
    <w:rsid w:val="001933DA"/>
    <w:rsid w:val="0019365B"/>
    <w:rsid w:val="00193668"/>
    <w:rsid w:val="00194171"/>
    <w:rsid w:val="00194382"/>
    <w:rsid w:val="00196E95"/>
    <w:rsid w:val="001974FA"/>
    <w:rsid w:val="001A013B"/>
    <w:rsid w:val="001A0369"/>
    <w:rsid w:val="001A0970"/>
    <w:rsid w:val="001A1738"/>
    <w:rsid w:val="001A22F5"/>
    <w:rsid w:val="001A2D8D"/>
    <w:rsid w:val="001A319E"/>
    <w:rsid w:val="001A33BB"/>
    <w:rsid w:val="001A34DD"/>
    <w:rsid w:val="001A3DF3"/>
    <w:rsid w:val="001A4E3B"/>
    <w:rsid w:val="001A54E1"/>
    <w:rsid w:val="001A5D2E"/>
    <w:rsid w:val="001A6241"/>
    <w:rsid w:val="001A675B"/>
    <w:rsid w:val="001A6975"/>
    <w:rsid w:val="001A6B2E"/>
    <w:rsid w:val="001B056A"/>
    <w:rsid w:val="001B0ABE"/>
    <w:rsid w:val="001B0E57"/>
    <w:rsid w:val="001B1038"/>
    <w:rsid w:val="001B113E"/>
    <w:rsid w:val="001B12CE"/>
    <w:rsid w:val="001B1616"/>
    <w:rsid w:val="001B1842"/>
    <w:rsid w:val="001B1CD7"/>
    <w:rsid w:val="001B2D3C"/>
    <w:rsid w:val="001B308F"/>
    <w:rsid w:val="001B4268"/>
    <w:rsid w:val="001B4728"/>
    <w:rsid w:val="001B47A8"/>
    <w:rsid w:val="001B47C5"/>
    <w:rsid w:val="001B52ED"/>
    <w:rsid w:val="001B53B2"/>
    <w:rsid w:val="001B56D3"/>
    <w:rsid w:val="001B57C6"/>
    <w:rsid w:val="001B5863"/>
    <w:rsid w:val="001B62B4"/>
    <w:rsid w:val="001B6DAF"/>
    <w:rsid w:val="001B787F"/>
    <w:rsid w:val="001B7C24"/>
    <w:rsid w:val="001C0B87"/>
    <w:rsid w:val="001C0E3E"/>
    <w:rsid w:val="001C1454"/>
    <w:rsid w:val="001C1A43"/>
    <w:rsid w:val="001C1AFF"/>
    <w:rsid w:val="001C2056"/>
    <w:rsid w:val="001C25E4"/>
    <w:rsid w:val="001C2C96"/>
    <w:rsid w:val="001C2FE5"/>
    <w:rsid w:val="001C3C1F"/>
    <w:rsid w:val="001C4D3B"/>
    <w:rsid w:val="001C5393"/>
    <w:rsid w:val="001C5600"/>
    <w:rsid w:val="001C57CF"/>
    <w:rsid w:val="001C60AF"/>
    <w:rsid w:val="001C6DB9"/>
    <w:rsid w:val="001C761B"/>
    <w:rsid w:val="001C7BD7"/>
    <w:rsid w:val="001D035C"/>
    <w:rsid w:val="001D057A"/>
    <w:rsid w:val="001D069F"/>
    <w:rsid w:val="001D0BB9"/>
    <w:rsid w:val="001D10A7"/>
    <w:rsid w:val="001D139B"/>
    <w:rsid w:val="001D1E8B"/>
    <w:rsid w:val="001D217F"/>
    <w:rsid w:val="001D28BF"/>
    <w:rsid w:val="001D2D9B"/>
    <w:rsid w:val="001D306D"/>
    <w:rsid w:val="001D3822"/>
    <w:rsid w:val="001D3FD8"/>
    <w:rsid w:val="001D410B"/>
    <w:rsid w:val="001D479F"/>
    <w:rsid w:val="001D4FCC"/>
    <w:rsid w:val="001D6534"/>
    <w:rsid w:val="001D688E"/>
    <w:rsid w:val="001D688F"/>
    <w:rsid w:val="001D6908"/>
    <w:rsid w:val="001D7B8F"/>
    <w:rsid w:val="001E05BB"/>
    <w:rsid w:val="001E0687"/>
    <w:rsid w:val="001E09D9"/>
    <w:rsid w:val="001E0CA1"/>
    <w:rsid w:val="001E10C9"/>
    <w:rsid w:val="001E10FF"/>
    <w:rsid w:val="001E1197"/>
    <w:rsid w:val="001E1B52"/>
    <w:rsid w:val="001E2121"/>
    <w:rsid w:val="001E23CD"/>
    <w:rsid w:val="001E2A2C"/>
    <w:rsid w:val="001E2D0E"/>
    <w:rsid w:val="001E44F8"/>
    <w:rsid w:val="001E4DE2"/>
    <w:rsid w:val="001E5102"/>
    <w:rsid w:val="001E516A"/>
    <w:rsid w:val="001E51DF"/>
    <w:rsid w:val="001E5205"/>
    <w:rsid w:val="001E536F"/>
    <w:rsid w:val="001E5F02"/>
    <w:rsid w:val="001E7405"/>
    <w:rsid w:val="001E786D"/>
    <w:rsid w:val="001E7B26"/>
    <w:rsid w:val="001F1512"/>
    <w:rsid w:val="001F18E4"/>
    <w:rsid w:val="001F2C64"/>
    <w:rsid w:val="001F2FF4"/>
    <w:rsid w:val="001F337F"/>
    <w:rsid w:val="001F4BB4"/>
    <w:rsid w:val="001F4C87"/>
    <w:rsid w:val="001F6B86"/>
    <w:rsid w:val="001F7D12"/>
    <w:rsid w:val="00200D54"/>
    <w:rsid w:val="00201229"/>
    <w:rsid w:val="0020197A"/>
    <w:rsid w:val="002019A9"/>
    <w:rsid w:val="00201FA5"/>
    <w:rsid w:val="00202203"/>
    <w:rsid w:val="00202AE3"/>
    <w:rsid w:val="00202D51"/>
    <w:rsid w:val="002034F2"/>
    <w:rsid w:val="00203BD7"/>
    <w:rsid w:val="0020472D"/>
    <w:rsid w:val="00204AA1"/>
    <w:rsid w:val="00204B68"/>
    <w:rsid w:val="00204BDD"/>
    <w:rsid w:val="002062CF"/>
    <w:rsid w:val="0020637A"/>
    <w:rsid w:val="00206AEE"/>
    <w:rsid w:val="00206DB7"/>
    <w:rsid w:val="0020746A"/>
    <w:rsid w:val="002078E9"/>
    <w:rsid w:val="0021087A"/>
    <w:rsid w:val="00210BC3"/>
    <w:rsid w:val="0021173B"/>
    <w:rsid w:val="00211F29"/>
    <w:rsid w:val="00211F56"/>
    <w:rsid w:val="002135B5"/>
    <w:rsid w:val="00213883"/>
    <w:rsid w:val="00213A3E"/>
    <w:rsid w:val="00215151"/>
    <w:rsid w:val="002151D3"/>
    <w:rsid w:val="002152FC"/>
    <w:rsid w:val="00215B63"/>
    <w:rsid w:val="00217CFE"/>
    <w:rsid w:val="0022009B"/>
    <w:rsid w:val="00220254"/>
    <w:rsid w:val="00220D3A"/>
    <w:rsid w:val="0022143E"/>
    <w:rsid w:val="002221AA"/>
    <w:rsid w:val="002224D0"/>
    <w:rsid w:val="00223311"/>
    <w:rsid w:val="0022342B"/>
    <w:rsid w:val="0022363C"/>
    <w:rsid w:val="00223A24"/>
    <w:rsid w:val="00223C08"/>
    <w:rsid w:val="00224D47"/>
    <w:rsid w:val="00225946"/>
    <w:rsid w:val="00225DA7"/>
    <w:rsid w:val="0022677B"/>
    <w:rsid w:val="00226CA5"/>
    <w:rsid w:val="0023010C"/>
    <w:rsid w:val="0023168D"/>
    <w:rsid w:val="0023181F"/>
    <w:rsid w:val="00231973"/>
    <w:rsid w:val="002319F0"/>
    <w:rsid w:val="00231A01"/>
    <w:rsid w:val="00231C9B"/>
    <w:rsid w:val="00233317"/>
    <w:rsid w:val="00233736"/>
    <w:rsid w:val="00234670"/>
    <w:rsid w:val="00234927"/>
    <w:rsid w:val="0023579A"/>
    <w:rsid w:val="002363BA"/>
    <w:rsid w:val="00236507"/>
    <w:rsid w:val="00237183"/>
    <w:rsid w:val="0023739B"/>
    <w:rsid w:val="00237CAF"/>
    <w:rsid w:val="00237DCA"/>
    <w:rsid w:val="00237DDD"/>
    <w:rsid w:val="00240C83"/>
    <w:rsid w:val="002413F7"/>
    <w:rsid w:val="00241B85"/>
    <w:rsid w:val="002424C8"/>
    <w:rsid w:val="0024277B"/>
    <w:rsid w:val="00242A78"/>
    <w:rsid w:val="00244A67"/>
    <w:rsid w:val="00245045"/>
    <w:rsid w:val="002460C8"/>
    <w:rsid w:val="00246399"/>
    <w:rsid w:val="002469AE"/>
    <w:rsid w:val="002469B0"/>
    <w:rsid w:val="00247B7D"/>
    <w:rsid w:val="002504CE"/>
    <w:rsid w:val="00250565"/>
    <w:rsid w:val="00250739"/>
    <w:rsid w:val="00250B9E"/>
    <w:rsid w:val="00250C9D"/>
    <w:rsid w:val="002511FE"/>
    <w:rsid w:val="002516DA"/>
    <w:rsid w:val="002526C0"/>
    <w:rsid w:val="002528A4"/>
    <w:rsid w:val="00253607"/>
    <w:rsid w:val="0025374B"/>
    <w:rsid w:val="00253D46"/>
    <w:rsid w:val="002542CD"/>
    <w:rsid w:val="00254665"/>
    <w:rsid w:val="00254BA0"/>
    <w:rsid w:val="00255338"/>
    <w:rsid w:val="002555B7"/>
    <w:rsid w:val="00255CE9"/>
    <w:rsid w:val="00256AFD"/>
    <w:rsid w:val="002573F7"/>
    <w:rsid w:val="00257706"/>
    <w:rsid w:val="00257A36"/>
    <w:rsid w:val="00257E28"/>
    <w:rsid w:val="00260025"/>
    <w:rsid w:val="0026135A"/>
    <w:rsid w:val="00261666"/>
    <w:rsid w:val="00261A11"/>
    <w:rsid w:val="00262593"/>
    <w:rsid w:val="00262993"/>
    <w:rsid w:val="00262B15"/>
    <w:rsid w:val="00262E5C"/>
    <w:rsid w:val="002641CF"/>
    <w:rsid w:val="002643C0"/>
    <w:rsid w:val="00264561"/>
    <w:rsid w:val="0026463B"/>
    <w:rsid w:val="0026498C"/>
    <w:rsid w:val="00264C5E"/>
    <w:rsid w:val="002653B6"/>
    <w:rsid w:val="002656BD"/>
    <w:rsid w:val="00265801"/>
    <w:rsid w:val="002664DA"/>
    <w:rsid w:val="00267171"/>
    <w:rsid w:val="00267D4E"/>
    <w:rsid w:val="00270DBC"/>
    <w:rsid w:val="002711CC"/>
    <w:rsid w:val="00271504"/>
    <w:rsid w:val="0027241D"/>
    <w:rsid w:val="0027332C"/>
    <w:rsid w:val="00273568"/>
    <w:rsid w:val="00273647"/>
    <w:rsid w:val="00273975"/>
    <w:rsid w:val="00273F57"/>
    <w:rsid w:val="002743CC"/>
    <w:rsid w:val="002752C0"/>
    <w:rsid w:val="00275B9E"/>
    <w:rsid w:val="00276298"/>
    <w:rsid w:val="002769BB"/>
    <w:rsid w:val="00276B38"/>
    <w:rsid w:val="00276F16"/>
    <w:rsid w:val="00276FB2"/>
    <w:rsid w:val="002771FA"/>
    <w:rsid w:val="00277673"/>
    <w:rsid w:val="00277EE2"/>
    <w:rsid w:val="002801C7"/>
    <w:rsid w:val="00281313"/>
    <w:rsid w:val="00281E05"/>
    <w:rsid w:val="00283553"/>
    <w:rsid w:val="002844CF"/>
    <w:rsid w:val="0028540A"/>
    <w:rsid w:val="00285822"/>
    <w:rsid w:val="00285A35"/>
    <w:rsid w:val="00286037"/>
    <w:rsid w:val="002868DC"/>
    <w:rsid w:val="00287183"/>
    <w:rsid w:val="002875BA"/>
    <w:rsid w:val="0029187A"/>
    <w:rsid w:val="00291E37"/>
    <w:rsid w:val="00292948"/>
    <w:rsid w:val="00292B79"/>
    <w:rsid w:val="00292EDB"/>
    <w:rsid w:val="00292F9B"/>
    <w:rsid w:val="002931D6"/>
    <w:rsid w:val="002937E9"/>
    <w:rsid w:val="00293850"/>
    <w:rsid w:val="0029394C"/>
    <w:rsid w:val="00293FB0"/>
    <w:rsid w:val="00294517"/>
    <w:rsid w:val="00294963"/>
    <w:rsid w:val="00296380"/>
    <w:rsid w:val="002963B3"/>
    <w:rsid w:val="00296A9C"/>
    <w:rsid w:val="00296B2E"/>
    <w:rsid w:val="00296E50"/>
    <w:rsid w:val="00297252"/>
    <w:rsid w:val="002972EE"/>
    <w:rsid w:val="002975B5"/>
    <w:rsid w:val="002A002E"/>
    <w:rsid w:val="002A0688"/>
    <w:rsid w:val="002A0B8F"/>
    <w:rsid w:val="002A0CDC"/>
    <w:rsid w:val="002A1D49"/>
    <w:rsid w:val="002A2621"/>
    <w:rsid w:val="002A27C7"/>
    <w:rsid w:val="002A2BE3"/>
    <w:rsid w:val="002A30B0"/>
    <w:rsid w:val="002A3675"/>
    <w:rsid w:val="002A3DCC"/>
    <w:rsid w:val="002A43AA"/>
    <w:rsid w:val="002A554D"/>
    <w:rsid w:val="002A65C9"/>
    <w:rsid w:val="002A67F3"/>
    <w:rsid w:val="002A683D"/>
    <w:rsid w:val="002A6A60"/>
    <w:rsid w:val="002A6F96"/>
    <w:rsid w:val="002A6FE2"/>
    <w:rsid w:val="002A709B"/>
    <w:rsid w:val="002B0380"/>
    <w:rsid w:val="002B0CDA"/>
    <w:rsid w:val="002B1B30"/>
    <w:rsid w:val="002B1B33"/>
    <w:rsid w:val="002B2665"/>
    <w:rsid w:val="002B2FAA"/>
    <w:rsid w:val="002B3545"/>
    <w:rsid w:val="002B3872"/>
    <w:rsid w:val="002B4C1C"/>
    <w:rsid w:val="002B50BD"/>
    <w:rsid w:val="002B5194"/>
    <w:rsid w:val="002B523D"/>
    <w:rsid w:val="002B6A1C"/>
    <w:rsid w:val="002B7454"/>
    <w:rsid w:val="002B791F"/>
    <w:rsid w:val="002B7E9E"/>
    <w:rsid w:val="002C094E"/>
    <w:rsid w:val="002C0FBC"/>
    <w:rsid w:val="002C10C4"/>
    <w:rsid w:val="002C11A2"/>
    <w:rsid w:val="002C15F4"/>
    <w:rsid w:val="002C1F21"/>
    <w:rsid w:val="002C245F"/>
    <w:rsid w:val="002C2621"/>
    <w:rsid w:val="002C42F2"/>
    <w:rsid w:val="002C42F8"/>
    <w:rsid w:val="002C4ABF"/>
    <w:rsid w:val="002C4E65"/>
    <w:rsid w:val="002C5140"/>
    <w:rsid w:val="002C596E"/>
    <w:rsid w:val="002C5E1E"/>
    <w:rsid w:val="002C665E"/>
    <w:rsid w:val="002C6984"/>
    <w:rsid w:val="002C6BDF"/>
    <w:rsid w:val="002C6C50"/>
    <w:rsid w:val="002C6C94"/>
    <w:rsid w:val="002C7C54"/>
    <w:rsid w:val="002D01E9"/>
    <w:rsid w:val="002D0FFF"/>
    <w:rsid w:val="002D1779"/>
    <w:rsid w:val="002D1AEE"/>
    <w:rsid w:val="002D1E95"/>
    <w:rsid w:val="002D50F7"/>
    <w:rsid w:val="002D5FFC"/>
    <w:rsid w:val="002D6879"/>
    <w:rsid w:val="002D69BC"/>
    <w:rsid w:val="002D6E37"/>
    <w:rsid w:val="002D7D93"/>
    <w:rsid w:val="002E08B8"/>
    <w:rsid w:val="002E0EA6"/>
    <w:rsid w:val="002E10A6"/>
    <w:rsid w:val="002E198F"/>
    <w:rsid w:val="002E1C3F"/>
    <w:rsid w:val="002E20FA"/>
    <w:rsid w:val="002E282B"/>
    <w:rsid w:val="002E2CEE"/>
    <w:rsid w:val="002E2FF3"/>
    <w:rsid w:val="002E3043"/>
    <w:rsid w:val="002E3B11"/>
    <w:rsid w:val="002E3CD0"/>
    <w:rsid w:val="002E401D"/>
    <w:rsid w:val="002E4045"/>
    <w:rsid w:val="002E56A6"/>
    <w:rsid w:val="002E5A59"/>
    <w:rsid w:val="002E5E0A"/>
    <w:rsid w:val="002E5EC3"/>
    <w:rsid w:val="002E621C"/>
    <w:rsid w:val="002E69CA"/>
    <w:rsid w:val="002E6E99"/>
    <w:rsid w:val="002F0AF5"/>
    <w:rsid w:val="002F202D"/>
    <w:rsid w:val="002F2714"/>
    <w:rsid w:val="002F3111"/>
    <w:rsid w:val="002F31A9"/>
    <w:rsid w:val="002F34DC"/>
    <w:rsid w:val="002F4194"/>
    <w:rsid w:val="002F4868"/>
    <w:rsid w:val="002F53A1"/>
    <w:rsid w:val="002F7723"/>
    <w:rsid w:val="002F7F7C"/>
    <w:rsid w:val="00300866"/>
    <w:rsid w:val="00300F22"/>
    <w:rsid w:val="0030233B"/>
    <w:rsid w:val="003023D2"/>
    <w:rsid w:val="003026F5"/>
    <w:rsid w:val="00302909"/>
    <w:rsid w:val="00302C4C"/>
    <w:rsid w:val="00302FC8"/>
    <w:rsid w:val="003039A5"/>
    <w:rsid w:val="00303CF2"/>
    <w:rsid w:val="00304510"/>
    <w:rsid w:val="003049EB"/>
    <w:rsid w:val="00304A9A"/>
    <w:rsid w:val="0030548A"/>
    <w:rsid w:val="00305963"/>
    <w:rsid w:val="003061C6"/>
    <w:rsid w:val="003101EB"/>
    <w:rsid w:val="00310236"/>
    <w:rsid w:val="0031038B"/>
    <w:rsid w:val="003110A2"/>
    <w:rsid w:val="003112F1"/>
    <w:rsid w:val="00312AA2"/>
    <w:rsid w:val="00312D76"/>
    <w:rsid w:val="0031338A"/>
    <w:rsid w:val="003134AF"/>
    <w:rsid w:val="003165ED"/>
    <w:rsid w:val="00316A07"/>
    <w:rsid w:val="00316E5B"/>
    <w:rsid w:val="00317909"/>
    <w:rsid w:val="003202E3"/>
    <w:rsid w:val="00321071"/>
    <w:rsid w:val="00321077"/>
    <w:rsid w:val="00321213"/>
    <w:rsid w:val="00321779"/>
    <w:rsid w:val="003217FD"/>
    <w:rsid w:val="00322714"/>
    <w:rsid w:val="0032353C"/>
    <w:rsid w:val="00323E41"/>
    <w:rsid w:val="00324A5A"/>
    <w:rsid w:val="00324A66"/>
    <w:rsid w:val="00324B38"/>
    <w:rsid w:val="00324FFB"/>
    <w:rsid w:val="00326FE0"/>
    <w:rsid w:val="00330A89"/>
    <w:rsid w:val="00330B86"/>
    <w:rsid w:val="00331076"/>
    <w:rsid w:val="003311C0"/>
    <w:rsid w:val="003320FF"/>
    <w:rsid w:val="0033247F"/>
    <w:rsid w:val="0033301F"/>
    <w:rsid w:val="0033356B"/>
    <w:rsid w:val="00333752"/>
    <w:rsid w:val="00333E43"/>
    <w:rsid w:val="00333FA3"/>
    <w:rsid w:val="00336207"/>
    <w:rsid w:val="00336537"/>
    <w:rsid w:val="003366E3"/>
    <w:rsid w:val="0033686C"/>
    <w:rsid w:val="00336DF6"/>
    <w:rsid w:val="0033767E"/>
    <w:rsid w:val="003376DF"/>
    <w:rsid w:val="0034049A"/>
    <w:rsid w:val="00340636"/>
    <w:rsid w:val="003407FE"/>
    <w:rsid w:val="0034219A"/>
    <w:rsid w:val="00342A52"/>
    <w:rsid w:val="0034372B"/>
    <w:rsid w:val="0034384F"/>
    <w:rsid w:val="003445D3"/>
    <w:rsid w:val="003446F9"/>
    <w:rsid w:val="00344DF9"/>
    <w:rsid w:val="00345784"/>
    <w:rsid w:val="00346455"/>
    <w:rsid w:val="00347028"/>
    <w:rsid w:val="00347258"/>
    <w:rsid w:val="00347685"/>
    <w:rsid w:val="00347828"/>
    <w:rsid w:val="00350081"/>
    <w:rsid w:val="003500E6"/>
    <w:rsid w:val="003509B4"/>
    <w:rsid w:val="00350B75"/>
    <w:rsid w:val="00350D2E"/>
    <w:rsid w:val="00350EDA"/>
    <w:rsid w:val="003511D5"/>
    <w:rsid w:val="0035124F"/>
    <w:rsid w:val="003518B7"/>
    <w:rsid w:val="003522B8"/>
    <w:rsid w:val="0035293A"/>
    <w:rsid w:val="00353513"/>
    <w:rsid w:val="003538E2"/>
    <w:rsid w:val="0035405E"/>
    <w:rsid w:val="00354140"/>
    <w:rsid w:val="00355672"/>
    <w:rsid w:val="00355DB0"/>
    <w:rsid w:val="00355E1A"/>
    <w:rsid w:val="00355F85"/>
    <w:rsid w:val="00360066"/>
    <w:rsid w:val="00360632"/>
    <w:rsid w:val="0036079B"/>
    <w:rsid w:val="00360C13"/>
    <w:rsid w:val="00360C86"/>
    <w:rsid w:val="0036109F"/>
    <w:rsid w:val="00361E78"/>
    <w:rsid w:val="00361FAB"/>
    <w:rsid w:val="00362A4B"/>
    <w:rsid w:val="00362E14"/>
    <w:rsid w:val="00363A8F"/>
    <w:rsid w:val="00363B9B"/>
    <w:rsid w:val="00364555"/>
    <w:rsid w:val="00364C5F"/>
    <w:rsid w:val="00364EC0"/>
    <w:rsid w:val="0036528F"/>
    <w:rsid w:val="00366E05"/>
    <w:rsid w:val="00367824"/>
    <w:rsid w:val="00367B8F"/>
    <w:rsid w:val="00367ECB"/>
    <w:rsid w:val="00367FD4"/>
    <w:rsid w:val="00370D0A"/>
    <w:rsid w:val="003726B9"/>
    <w:rsid w:val="00372D06"/>
    <w:rsid w:val="00372DF9"/>
    <w:rsid w:val="00373A03"/>
    <w:rsid w:val="00373BBA"/>
    <w:rsid w:val="00373F13"/>
    <w:rsid w:val="00374974"/>
    <w:rsid w:val="00374BA3"/>
    <w:rsid w:val="00374DFF"/>
    <w:rsid w:val="00375510"/>
    <w:rsid w:val="00375B6A"/>
    <w:rsid w:val="00376A44"/>
    <w:rsid w:val="0037713D"/>
    <w:rsid w:val="00377447"/>
    <w:rsid w:val="00377863"/>
    <w:rsid w:val="00377E0B"/>
    <w:rsid w:val="0038003F"/>
    <w:rsid w:val="0038044F"/>
    <w:rsid w:val="00380AB1"/>
    <w:rsid w:val="0038113E"/>
    <w:rsid w:val="00381958"/>
    <w:rsid w:val="00382022"/>
    <w:rsid w:val="00382B61"/>
    <w:rsid w:val="003835CB"/>
    <w:rsid w:val="00384023"/>
    <w:rsid w:val="00384507"/>
    <w:rsid w:val="00384624"/>
    <w:rsid w:val="0038484A"/>
    <w:rsid w:val="00384BAF"/>
    <w:rsid w:val="00385516"/>
    <w:rsid w:val="00385DB8"/>
    <w:rsid w:val="00386505"/>
    <w:rsid w:val="003868DA"/>
    <w:rsid w:val="003903F3"/>
    <w:rsid w:val="003906C3"/>
    <w:rsid w:val="00390E68"/>
    <w:rsid w:val="00391402"/>
    <w:rsid w:val="0039198C"/>
    <w:rsid w:val="00391A3F"/>
    <w:rsid w:val="00391E89"/>
    <w:rsid w:val="0039228D"/>
    <w:rsid w:val="003926C9"/>
    <w:rsid w:val="00392CD8"/>
    <w:rsid w:val="00392F3E"/>
    <w:rsid w:val="0039345D"/>
    <w:rsid w:val="00393537"/>
    <w:rsid w:val="00394955"/>
    <w:rsid w:val="00394CC4"/>
    <w:rsid w:val="003952FE"/>
    <w:rsid w:val="003955E2"/>
    <w:rsid w:val="00395B5C"/>
    <w:rsid w:val="003967F9"/>
    <w:rsid w:val="00396DC4"/>
    <w:rsid w:val="003972BC"/>
    <w:rsid w:val="003976E6"/>
    <w:rsid w:val="003978AC"/>
    <w:rsid w:val="00397ABD"/>
    <w:rsid w:val="003A0D4F"/>
    <w:rsid w:val="003A0E58"/>
    <w:rsid w:val="003A0F9E"/>
    <w:rsid w:val="003A170A"/>
    <w:rsid w:val="003A1750"/>
    <w:rsid w:val="003A240B"/>
    <w:rsid w:val="003A2C78"/>
    <w:rsid w:val="003A317A"/>
    <w:rsid w:val="003A5B90"/>
    <w:rsid w:val="003A7583"/>
    <w:rsid w:val="003A7882"/>
    <w:rsid w:val="003B0ADB"/>
    <w:rsid w:val="003B0BB7"/>
    <w:rsid w:val="003B0CB5"/>
    <w:rsid w:val="003B1646"/>
    <w:rsid w:val="003B167C"/>
    <w:rsid w:val="003B24DF"/>
    <w:rsid w:val="003B2AC2"/>
    <w:rsid w:val="003B3221"/>
    <w:rsid w:val="003B3330"/>
    <w:rsid w:val="003B344E"/>
    <w:rsid w:val="003B5290"/>
    <w:rsid w:val="003B62ED"/>
    <w:rsid w:val="003B660A"/>
    <w:rsid w:val="003B68DD"/>
    <w:rsid w:val="003B7349"/>
    <w:rsid w:val="003C00E8"/>
    <w:rsid w:val="003C0B98"/>
    <w:rsid w:val="003C1157"/>
    <w:rsid w:val="003C1A0D"/>
    <w:rsid w:val="003C20A3"/>
    <w:rsid w:val="003C29AE"/>
    <w:rsid w:val="003C2C40"/>
    <w:rsid w:val="003C2DD9"/>
    <w:rsid w:val="003C364C"/>
    <w:rsid w:val="003C37B2"/>
    <w:rsid w:val="003C3C07"/>
    <w:rsid w:val="003C3E30"/>
    <w:rsid w:val="003C42BE"/>
    <w:rsid w:val="003C42E7"/>
    <w:rsid w:val="003C46E3"/>
    <w:rsid w:val="003C51C3"/>
    <w:rsid w:val="003C52AB"/>
    <w:rsid w:val="003C5506"/>
    <w:rsid w:val="003C55FB"/>
    <w:rsid w:val="003C5720"/>
    <w:rsid w:val="003C59AF"/>
    <w:rsid w:val="003C59FF"/>
    <w:rsid w:val="003C5C16"/>
    <w:rsid w:val="003C6915"/>
    <w:rsid w:val="003C6AFE"/>
    <w:rsid w:val="003C7A31"/>
    <w:rsid w:val="003D025E"/>
    <w:rsid w:val="003D08CE"/>
    <w:rsid w:val="003D0FC1"/>
    <w:rsid w:val="003D172E"/>
    <w:rsid w:val="003D1B7D"/>
    <w:rsid w:val="003D1CF9"/>
    <w:rsid w:val="003D1FC1"/>
    <w:rsid w:val="003D2D5E"/>
    <w:rsid w:val="003D2FCD"/>
    <w:rsid w:val="003D3187"/>
    <w:rsid w:val="003D3251"/>
    <w:rsid w:val="003D386E"/>
    <w:rsid w:val="003D4551"/>
    <w:rsid w:val="003D5184"/>
    <w:rsid w:val="003D520E"/>
    <w:rsid w:val="003D5270"/>
    <w:rsid w:val="003D55CD"/>
    <w:rsid w:val="003D5CD1"/>
    <w:rsid w:val="003D68FC"/>
    <w:rsid w:val="003D69E4"/>
    <w:rsid w:val="003D740C"/>
    <w:rsid w:val="003D7EC0"/>
    <w:rsid w:val="003E0401"/>
    <w:rsid w:val="003E1553"/>
    <w:rsid w:val="003E1CF7"/>
    <w:rsid w:val="003E20CF"/>
    <w:rsid w:val="003E2466"/>
    <w:rsid w:val="003E2F02"/>
    <w:rsid w:val="003E3CAD"/>
    <w:rsid w:val="003E431D"/>
    <w:rsid w:val="003E4474"/>
    <w:rsid w:val="003E61E9"/>
    <w:rsid w:val="003E62A0"/>
    <w:rsid w:val="003E63AB"/>
    <w:rsid w:val="003E6A99"/>
    <w:rsid w:val="003E707A"/>
    <w:rsid w:val="003E7161"/>
    <w:rsid w:val="003E7193"/>
    <w:rsid w:val="003F1556"/>
    <w:rsid w:val="003F1B74"/>
    <w:rsid w:val="003F1F9C"/>
    <w:rsid w:val="003F2122"/>
    <w:rsid w:val="003F28C1"/>
    <w:rsid w:val="003F2C30"/>
    <w:rsid w:val="003F2F1F"/>
    <w:rsid w:val="003F3315"/>
    <w:rsid w:val="003F34CB"/>
    <w:rsid w:val="003F3760"/>
    <w:rsid w:val="003F3BEB"/>
    <w:rsid w:val="003F46FA"/>
    <w:rsid w:val="003F4710"/>
    <w:rsid w:val="003F4967"/>
    <w:rsid w:val="003F4E58"/>
    <w:rsid w:val="003F536E"/>
    <w:rsid w:val="003F5917"/>
    <w:rsid w:val="003F593A"/>
    <w:rsid w:val="003F6ADF"/>
    <w:rsid w:val="003F6B0E"/>
    <w:rsid w:val="003F743C"/>
    <w:rsid w:val="004000AF"/>
    <w:rsid w:val="0040019E"/>
    <w:rsid w:val="00400D0F"/>
    <w:rsid w:val="0040210A"/>
    <w:rsid w:val="0040254A"/>
    <w:rsid w:val="004027ED"/>
    <w:rsid w:val="0040295E"/>
    <w:rsid w:val="00402EF3"/>
    <w:rsid w:val="004035AE"/>
    <w:rsid w:val="00403E22"/>
    <w:rsid w:val="0040465C"/>
    <w:rsid w:val="00405641"/>
    <w:rsid w:val="00405D61"/>
    <w:rsid w:val="00405E7A"/>
    <w:rsid w:val="0040604A"/>
    <w:rsid w:val="004069AE"/>
    <w:rsid w:val="004070B8"/>
    <w:rsid w:val="00407BE9"/>
    <w:rsid w:val="00410300"/>
    <w:rsid w:val="0041075F"/>
    <w:rsid w:val="004109FD"/>
    <w:rsid w:val="0041105A"/>
    <w:rsid w:val="004118A9"/>
    <w:rsid w:val="00411A34"/>
    <w:rsid w:val="00411D5C"/>
    <w:rsid w:val="00412A56"/>
    <w:rsid w:val="00413064"/>
    <w:rsid w:val="00413585"/>
    <w:rsid w:val="00413D7D"/>
    <w:rsid w:val="00414942"/>
    <w:rsid w:val="00414A3B"/>
    <w:rsid w:val="00414B5D"/>
    <w:rsid w:val="00414ED5"/>
    <w:rsid w:val="00414FD2"/>
    <w:rsid w:val="00417CDE"/>
    <w:rsid w:val="00420647"/>
    <w:rsid w:val="00420AEA"/>
    <w:rsid w:val="00421409"/>
    <w:rsid w:val="00421471"/>
    <w:rsid w:val="00421641"/>
    <w:rsid w:val="00422D7E"/>
    <w:rsid w:val="0042339B"/>
    <w:rsid w:val="00424167"/>
    <w:rsid w:val="00424834"/>
    <w:rsid w:val="00424986"/>
    <w:rsid w:val="00424FB2"/>
    <w:rsid w:val="00426407"/>
    <w:rsid w:val="00426ADD"/>
    <w:rsid w:val="00427254"/>
    <w:rsid w:val="004276BD"/>
    <w:rsid w:val="004305FB"/>
    <w:rsid w:val="0043076A"/>
    <w:rsid w:val="00430AF2"/>
    <w:rsid w:val="00430B7B"/>
    <w:rsid w:val="0043142E"/>
    <w:rsid w:val="004329A7"/>
    <w:rsid w:val="00432AC6"/>
    <w:rsid w:val="00433082"/>
    <w:rsid w:val="00433ACD"/>
    <w:rsid w:val="00433DE8"/>
    <w:rsid w:val="0043441A"/>
    <w:rsid w:val="00434956"/>
    <w:rsid w:val="00434E19"/>
    <w:rsid w:val="00434EE9"/>
    <w:rsid w:val="00435A9B"/>
    <w:rsid w:val="00435DF7"/>
    <w:rsid w:val="00435E65"/>
    <w:rsid w:val="00435F77"/>
    <w:rsid w:val="00437329"/>
    <w:rsid w:val="0043781C"/>
    <w:rsid w:val="00437998"/>
    <w:rsid w:val="00437C67"/>
    <w:rsid w:val="004400C5"/>
    <w:rsid w:val="0044034F"/>
    <w:rsid w:val="00440BA7"/>
    <w:rsid w:val="00440FFA"/>
    <w:rsid w:val="004413F7"/>
    <w:rsid w:val="004421F6"/>
    <w:rsid w:val="00442B4B"/>
    <w:rsid w:val="00443348"/>
    <w:rsid w:val="004439FE"/>
    <w:rsid w:val="00444006"/>
    <w:rsid w:val="0044424C"/>
    <w:rsid w:val="0044479B"/>
    <w:rsid w:val="00444B27"/>
    <w:rsid w:val="00445ADB"/>
    <w:rsid w:val="004464D3"/>
    <w:rsid w:val="0044716C"/>
    <w:rsid w:val="00447922"/>
    <w:rsid w:val="00447D8C"/>
    <w:rsid w:val="004507EC"/>
    <w:rsid w:val="00451832"/>
    <w:rsid w:val="00452F9D"/>
    <w:rsid w:val="0045366B"/>
    <w:rsid w:val="0045456F"/>
    <w:rsid w:val="00454FF4"/>
    <w:rsid w:val="0045529A"/>
    <w:rsid w:val="00456077"/>
    <w:rsid w:val="004574D8"/>
    <w:rsid w:val="00457E51"/>
    <w:rsid w:val="00460B93"/>
    <w:rsid w:val="00460ECB"/>
    <w:rsid w:val="00461609"/>
    <w:rsid w:val="00461654"/>
    <w:rsid w:val="00461C3F"/>
    <w:rsid w:val="00461E2F"/>
    <w:rsid w:val="0046223A"/>
    <w:rsid w:val="0046397C"/>
    <w:rsid w:val="00463F9A"/>
    <w:rsid w:val="0046506A"/>
    <w:rsid w:val="00465660"/>
    <w:rsid w:val="00465933"/>
    <w:rsid w:val="00465D60"/>
    <w:rsid w:val="00467BCB"/>
    <w:rsid w:val="00467D97"/>
    <w:rsid w:val="004709B3"/>
    <w:rsid w:val="00470C1A"/>
    <w:rsid w:val="00470F6E"/>
    <w:rsid w:val="00473711"/>
    <w:rsid w:val="00473E9F"/>
    <w:rsid w:val="00474CF5"/>
    <w:rsid w:val="00474EEC"/>
    <w:rsid w:val="00474F83"/>
    <w:rsid w:val="004752E6"/>
    <w:rsid w:val="00476784"/>
    <w:rsid w:val="00477536"/>
    <w:rsid w:val="00477748"/>
    <w:rsid w:val="00477E25"/>
    <w:rsid w:val="00480FB1"/>
    <w:rsid w:val="0048106C"/>
    <w:rsid w:val="00481E03"/>
    <w:rsid w:val="00482153"/>
    <w:rsid w:val="004822D9"/>
    <w:rsid w:val="004833C5"/>
    <w:rsid w:val="00483DCB"/>
    <w:rsid w:val="004840D0"/>
    <w:rsid w:val="004841FD"/>
    <w:rsid w:val="00484365"/>
    <w:rsid w:val="00484CC8"/>
    <w:rsid w:val="00485063"/>
    <w:rsid w:val="0048538C"/>
    <w:rsid w:val="00485749"/>
    <w:rsid w:val="00485C41"/>
    <w:rsid w:val="0048721B"/>
    <w:rsid w:val="004874DF"/>
    <w:rsid w:val="004876D7"/>
    <w:rsid w:val="00487752"/>
    <w:rsid w:val="00490481"/>
    <w:rsid w:val="00490CC6"/>
    <w:rsid w:val="00490F42"/>
    <w:rsid w:val="0049101B"/>
    <w:rsid w:val="004911FE"/>
    <w:rsid w:val="004913C3"/>
    <w:rsid w:val="00491673"/>
    <w:rsid w:val="00493414"/>
    <w:rsid w:val="0049352F"/>
    <w:rsid w:val="00494A23"/>
    <w:rsid w:val="00494B24"/>
    <w:rsid w:val="00494FDE"/>
    <w:rsid w:val="00495177"/>
    <w:rsid w:val="0049637F"/>
    <w:rsid w:val="00497283"/>
    <w:rsid w:val="004A0342"/>
    <w:rsid w:val="004A04F9"/>
    <w:rsid w:val="004A05F4"/>
    <w:rsid w:val="004A1DE1"/>
    <w:rsid w:val="004A22CE"/>
    <w:rsid w:val="004A22E0"/>
    <w:rsid w:val="004A27E5"/>
    <w:rsid w:val="004A2B26"/>
    <w:rsid w:val="004A2D9A"/>
    <w:rsid w:val="004A3014"/>
    <w:rsid w:val="004A329D"/>
    <w:rsid w:val="004A33CF"/>
    <w:rsid w:val="004A4948"/>
    <w:rsid w:val="004A4B73"/>
    <w:rsid w:val="004A4CA5"/>
    <w:rsid w:val="004A580C"/>
    <w:rsid w:val="004A5B14"/>
    <w:rsid w:val="004A5BE5"/>
    <w:rsid w:val="004A5D01"/>
    <w:rsid w:val="004A5DA8"/>
    <w:rsid w:val="004A5F68"/>
    <w:rsid w:val="004A673A"/>
    <w:rsid w:val="004A6A04"/>
    <w:rsid w:val="004A6F7E"/>
    <w:rsid w:val="004A7A32"/>
    <w:rsid w:val="004B1741"/>
    <w:rsid w:val="004B1ED3"/>
    <w:rsid w:val="004B20C1"/>
    <w:rsid w:val="004B329F"/>
    <w:rsid w:val="004B33D5"/>
    <w:rsid w:val="004B38F1"/>
    <w:rsid w:val="004B3AF7"/>
    <w:rsid w:val="004B3B32"/>
    <w:rsid w:val="004B3B71"/>
    <w:rsid w:val="004B4349"/>
    <w:rsid w:val="004B6D52"/>
    <w:rsid w:val="004B7289"/>
    <w:rsid w:val="004B73DB"/>
    <w:rsid w:val="004B74AA"/>
    <w:rsid w:val="004B7BD2"/>
    <w:rsid w:val="004B7E4B"/>
    <w:rsid w:val="004C0006"/>
    <w:rsid w:val="004C0664"/>
    <w:rsid w:val="004C08ED"/>
    <w:rsid w:val="004C0A23"/>
    <w:rsid w:val="004C0C59"/>
    <w:rsid w:val="004C0DCF"/>
    <w:rsid w:val="004C0E1B"/>
    <w:rsid w:val="004C120B"/>
    <w:rsid w:val="004C152B"/>
    <w:rsid w:val="004C1782"/>
    <w:rsid w:val="004C2647"/>
    <w:rsid w:val="004C298B"/>
    <w:rsid w:val="004C2A97"/>
    <w:rsid w:val="004C2BA7"/>
    <w:rsid w:val="004C2EE2"/>
    <w:rsid w:val="004C3E67"/>
    <w:rsid w:val="004C3EFA"/>
    <w:rsid w:val="004C4A30"/>
    <w:rsid w:val="004C4FE9"/>
    <w:rsid w:val="004C52C0"/>
    <w:rsid w:val="004C5D0B"/>
    <w:rsid w:val="004C5E31"/>
    <w:rsid w:val="004C600B"/>
    <w:rsid w:val="004C66BD"/>
    <w:rsid w:val="004C741F"/>
    <w:rsid w:val="004C7B0A"/>
    <w:rsid w:val="004D0642"/>
    <w:rsid w:val="004D099D"/>
    <w:rsid w:val="004D1EF7"/>
    <w:rsid w:val="004D2353"/>
    <w:rsid w:val="004D3039"/>
    <w:rsid w:val="004D3180"/>
    <w:rsid w:val="004D3A55"/>
    <w:rsid w:val="004D4FA2"/>
    <w:rsid w:val="004D5A04"/>
    <w:rsid w:val="004D6F50"/>
    <w:rsid w:val="004D72DD"/>
    <w:rsid w:val="004D7601"/>
    <w:rsid w:val="004D7886"/>
    <w:rsid w:val="004E0252"/>
    <w:rsid w:val="004E02E2"/>
    <w:rsid w:val="004E18AE"/>
    <w:rsid w:val="004E1CA2"/>
    <w:rsid w:val="004E248B"/>
    <w:rsid w:val="004E2D77"/>
    <w:rsid w:val="004E325A"/>
    <w:rsid w:val="004E3852"/>
    <w:rsid w:val="004E4F6A"/>
    <w:rsid w:val="004E5062"/>
    <w:rsid w:val="004E5BD4"/>
    <w:rsid w:val="004E606C"/>
    <w:rsid w:val="004E60BE"/>
    <w:rsid w:val="004E6523"/>
    <w:rsid w:val="004E68D6"/>
    <w:rsid w:val="004E7EB9"/>
    <w:rsid w:val="004F053C"/>
    <w:rsid w:val="004F15E7"/>
    <w:rsid w:val="004F1662"/>
    <w:rsid w:val="004F16D6"/>
    <w:rsid w:val="004F18F2"/>
    <w:rsid w:val="004F1F5B"/>
    <w:rsid w:val="004F295D"/>
    <w:rsid w:val="004F2ACB"/>
    <w:rsid w:val="004F33F9"/>
    <w:rsid w:val="004F3B07"/>
    <w:rsid w:val="004F3BB8"/>
    <w:rsid w:val="004F4465"/>
    <w:rsid w:val="004F4ACE"/>
    <w:rsid w:val="004F4AFD"/>
    <w:rsid w:val="004F4BB3"/>
    <w:rsid w:val="004F4E91"/>
    <w:rsid w:val="004F54B4"/>
    <w:rsid w:val="004F5A7C"/>
    <w:rsid w:val="004F61F2"/>
    <w:rsid w:val="004F6E45"/>
    <w:rsid w:val="004F7408"/>
    <w:rsid w:val="005009BE"/>
    <w:rsid w:val="00501085"/>
    <w:rsid w:val="0050144C"/>
    <w:rsid w:val="00501590"/>
    <w:rsid w:val="005016D3"/>
    <w:rsid w:val="005020A1"/>
    <w:rsid w:val="0050266C"/>
    <w:rsid w:val="00503284"/>
    <w:rsid w:val="00503AFE"/>
    <w:rsid w:val="00503F39"/>
    <w:rsid w:val="00504245"/>
    <w:rsid w:val="00504BB8"/>
    <w:rsid w:val="0050568C"/>
    <w:rsid w:val="00505D4D"/>
    <w:rsid w:val="0050694D"/>
    <w:rsid w:val="00506C72"/>
    <w:rsid w:val="00506F52"/>
    <w:rsid w:val="0050774C"/>
    <w:rsid w:val="0050784A"/>
    <w:rsid w:val="00507CD1"/>
    <w:rsid w:val="00510BF1"/>
    <w:rsid w:val="005110BB"/>
    <w:rsid w:val="00511383"/>
    <w:rsid w:val="005116D6"/>
    <w:rsid w:val="005119D4"/>
    <w:rsid w:val="00511BB4"/>
    <w:rsid w:val="0051205E"/>
    <w:rsid w:val="00512A0C"/>
    <w:rsid w:val="00512E3E"/>
    <w:rsid w:val="00514ECA"/>
    <w:rsid w:val="00515689"/>
    <w:rsid w:val="00515BAF"/>
    <w:rsid w:val="00515C60"/>
    <w:rsid w:val="005160AF"/>
    <w:rsid w:val="0051640F"/>
    <w:rsid w:val="00516E02"/>
    <w:rsid w:val="005172CB"/>
    <w:rsid w:val="005178FB"/>
    <w:rsid w:val="00517B03"/>
    <w:rsid w:val="00517BF8"/>
    <w:rsid w:val="00517E8E"/>
    <w:rsid w:val="00520135"/>
    <w:rsid w:val="00520491"/>
    <w:rsid w:val="005204F7"/>
    <w:rsid w:val="0052087B"/>
    <w:rsid w:val="005208E4"/>
    <w:rsid w:val="00520B49"/>
    <w:rsid w:val="0052109E"/>
    <w:rsid w:val="00521162"/>
    <w:rsid w:val="00521BAF"/>
    <w:rsid w:val="00522526"/>
    <w:rsid w:val="005225FF"/>
    <w:rsid w:val="00522DC6"/>
    <w:rsid w:val="00523973"/>
    <w:rsid w:val="0052406C"/>
    <w:rsid w:val="00525831"/>
    <w:rsid w:val="0052583A"/>
    <w:rsid w:val="00525971"/>
    <w:rsid w:val="0052699C"/>
    <w:rsid w:val="00526F66"/>
    <w:rsid w:val="0052718C"/>
    <w:rsid w:val="005279BB"/>
    <w:rsid w:val="005301C8"/>
    <w:rsid w:val="00530A28"/>
    <w:rsid w:val="00530F87"/>
    <w:rsid w:val="00533BCD"/>
    <w:rsid w:val="00534F57"/>
    <w:rsid w:val="005350F1"/>
    <w:rsid w:val="005351C1"/>
    <w:rsid w:val="00535D25"/>
    <w:rsid w:val="00535E49"/>
    <w:rsid w:val="00536D75"/>
    <w:rsid w:val="00536D78"/>
    <w:rsid w:val="0053705E"/>
    <w:rsid w:val="0053770C"/>
    <w:rsid w:val="00537BED"/>
    <w:rsid w:val="00537EE6"/>
    <w:rsid w:val="00540AB7"/>
    <w:rsid w:val="00541131"/>
    <w:rsid w:val="005420CE"/>
    <w:rsid w:val="005422A9"/>
    <w:rsid w:val="0054294B"/>
    <w:rsid w:val="00542FDE"/>
    <w:rsid w:val="005436BC"/>
    <w:rsid w:val="00543A1E"/>
    <w:rsid w:val="00544E53"/>
    <w:rsid w:val="005451BF"/>
    <w:rsid w:val="00545871"/>
    <w:rsid w:val="00545A2C"/>
    <w:rsid w:val="00545C3D"/>
    <w:rsid w:val="00546CE4"/>
    <w:rsid w:val="00547848"/>
    <w:rsid w:val="00547E7C"/>
    <w:rsid w:val="00547E9C"/>
    <w:rsid w:val="0055006F"/>
    <w:rsid w:val="0055019C"/>
    <w:rsid w:val="00550B02"/>
    <w:rsid w:val="00551B4A"/>
    <w:rsid w:val="00551B99"/>
    <w:rsid w:val="0055303B"/>
    <w:rsid w:val="00553040"/>
    <w:rsid w:val="00553976"/>
    <w:rsid w:val="00553DAB"/>
    <w:rsid w:val="0055441D"/>
    <w:rsid w:val="00554643"/>
    <w:rsid w:val="005551C5"/>
    <w:rsid w:val="00555642"/>
    <w:rsid w:val="005557B4"/>
    <w:rsid w:val="00555C4C"/>
    <w:rsid w:val="00555EF4"/>
    <w:rsid w:val="0055693A"/>
    <w:rsid w:val="00557BB8"/>
    <w:rsid w:val="0056087D"/>
    <w:rsid w:val="00560BDD"/>
    <w:rsid w:val="0056146D"/>
    <w:rsid w:val="00561587"/>
    <w:rsid w:val="005621D1"/>
    <w:rsid w:val="005624FD"/>
    <w:rsid w:val="005628F3"/>
    <w:rsid w:val="005631C5"/>
    <w:rsid w:val="00564463"/>
    <w:rsid w:val="00564BFE"/>
    <w:rsid w:val="00564FE1"/>
    <w:rsid w:val="00565216"/>
    <w:rsid w:val="00565B6B"/>
    <w:rsid w:val="005665F9"/>
    <w:rsid w:val="00566B8C"/>
    <w:rsid w:val="00566F15"/>
    <w:rsid w:val="00567AD5"/>
    <w:rsid w:val="00567BE3"/>
    <w:rsid w:val="00570347"/>
    <w:rsid w:val="0057095D"/>
    <w:rsid w:val="00570F18"/>
    <w:rsid w:val="00571277"/>
    <w:rsid w:val="0057169B"/>
    <w:rsid w:val="005719A5"/>
    <w:rsid w:val="00571B31"/>
    <w:rsid w:val="0057227F"/>
    <w:rsid w:val="00573090"/>
    <w:rsid w:val="005730E7"/>
    <w:rsid w:val="00573996"/>
    <w:rsid w:val="005746F3"/>
    <w:rsid w:val="00574C8D"/>
    <w:rsid w:val="005764EB"/>
    <w:rsid w:val="00576621"/>
    <w:rsid w:val="00576AEF"/>
    <w:rsid w:val="00576E1D"/>
    <w:rsid w:val="005773BD"/>
    <w:rsid w:val="0057790C"/>
    <w:rsid w:val="00581C34"/>
    <w:rsid w:val="0058224E"/>
    <w:rsid w:val="00582E42"/>
    <w:rsid w:val="00584A4B"/>
    <w:rsid w:val="00585015"/>
    <w:rsid w:val="0058542F"/>
    <w:rsid w:val="005858F8"/>
    <w:rsid w:val="005859D4"/>
    <w:rsid w:val="00585C6F"/>
    <w:rsid w:val="00586FF8"/>
    <w:rsid w:val="00587690"/>
    <w:rsid w:val="00587A94"/>
    <w:rsid w:val="005901D4"/>
    <w:rsid w:val="005907E5"/>
    <w:rsid w:val="005907E9"/>
    <w:rsid w:val="005910A8"/>
    <w:rsid w:val="0059190F"/>
    <w:rsid w:val="005925BA"/>
    <w:rsid w:val="005928A0"/>
    <w:rsid w:val="005933C3"/>
    <w:rsid w:val="00593481"/>
    <w:rsid w:val="0059349F"/>
    <w:rsid w:val="005935A1"/>
    <w:rsid w:val="00593AF0"/>
    <w:rsid w:val="00594460"/>
    <w:rsid w:val="00594A66"/>
    <w:rsid w:val="00595E22"/>
    <w:rsid w:val="0059625D"/>
    <w:rsid w:val="005966FD"/>
    <w:rsid w:val="005968F7"/>
    <w:rsid w:val="00596D91"/>
    <w:rsid w:val="00596E80"/>
    <w:rsid w:val="0059709A"/>
    <w:rsid w:val="00597DB9"/>
    <w:rsid w:val="005A079C"/>
    <w:rsid w:val="005A1A0F"/>
    <w:rsid w:val="005A1BFD"/>
    <w:rsid w:val="005A1CB8"/>
    <w:rsid w:val="005A2112"/>
    <w:rsid w:val="005A21FB"/>
    <w:rsid w:val="005A31B3"/>
    <w:rsid w:val="005A32BB"/>
    <w:rsid w:val="005A37AB"/>
    <w:rsid w:val="005A3B45"/>
    <w:rsid w:val="005A44C8"/>
    <w:rsid w:val="005A4C48"/>
    <w:rsid w:val="005A4DC0"/>
    <w:rsid w:val="005A4EA1"/>
    <w:rsid w:val="005A54E8"/>
    <w:rsid w:val="005A62EF"/>
    <w:rsid w:val="005A644B"/>
    <w:rsid w:val="005A73DA"/>
    <w:rsid w:val="005A7BB2"/>
    <w:rsid w:val="005B06D1"/>
    <w:rsid w:val="005B0FB9"/>
    <w:rsid w:val="005B17EE"/>
    <w:rsid w:val="005B1B1D"/>
    <w:rsid w:val="005B21A3"/>
    <w:rsid w:val="005B23A3"/>
    <w:rsid w:val="005B24D4"/>
    <w:rsid w:val="005B2C12"/>
    <w:rsid w:val="005B2E84"/>
    <w:rsid w:val="005B3349"/>
    <w:rsid w:val="005B4FB6"/>
    <w:rsid w:val="005B5186"/>
    <w:rsid w:val="005B588F"/>
    <w:rsid w:val="005B59ED"/>
    <w:rsid w:val="005B6134"/>
    <w:rsid w:val="005B6ADC"/>
    <w:rsid w:val="005B7140"/>
    <w:rsid w:val="005B73B8"/>
    <w:rsid w:val="005B79B9"/>
    <w:rsid w:val="005B7E30"/>
    <w:rsid w:val="005B7F0D"/>
    <w:rsid w:val="005C05D1"/>
    <w:rsid w:val="005C097A"/>
    <w:rsid w:val="005C102C"/>
    <w:rsid w:val="005C122B"/>
    <w:rsid w:val="005C16E9"/>
    <w:rsid w:val="005C27D3"/>
    <w:rsid w:val="005C36F6"/>
    <w:rsid w:val="005C3E6A"/>
    <w:rsid w:val="005C4AA1"/>
    <w:rsid w:val="005C53E5"/>
    <w:rsid w:val="005C5644"/>
    <w:rsid w:val="005C5890"/>
    <w:rsid w:val="005C6939"/>
    <w:rsid w:val="005C777B"/>
    <w:rsid w:val="005C7AC1"/>
    <w:rsid w:val="005C7CDC"/>
    <w:rsid w:val="005D032A"/>
    <w:rsid w:val="005D0F30"/>
    <w:rsid w:val="005D104D"/>
    <w:rsid w:val="005D1166"/>
    <w:rsid w:val="005D17E8"/>
    <w:rsid w:val="005D1FA1"/>
    <w:rsid w:val="005D23BA"/>
    <w:rsid w:val="005D26C7"/>
    <w:rsid w:val="005D2AD2"/>
    <w:rsid w:val="005D3369"/>
    <w:rsid w:val="005D3B93"/>
    <w:rsid w:val="005D59A2"/>
    <w:rsid w:val="005D5B37"/>
    <w:rsid w:val="005D64B0"/>
    <w:rsid w:val="005D6538"/>
    <w:rsid w:val="005D6940"/>
    <w:rsid w:val="005D7577"/>
    <w:rsid w:val="005D7733"/>
    <w:rsid w:val="005D7D8C"/>
    <w:rsid w:val="005D7EE8"/>
    <w:rsid w:val="005E0254"/>
    <w:rsid w:val="005E0455"/>
    <w:rsid w:val="005E08AE"/>
    <w:rsid w:val="005E0A27"/>
    <w:rsid w:val="005E15A4"/>
    <w:rsid w:val="005E1C48"/>
    <w:rsid w:val="005E1FD3"/>
    <w:rsid w:val="005E2176"/>
    <w:rsid w:val="005E2F91"/>
    <w:rsid w:val="005E3744"/>
    <w:rsid w:val="005E3933"/>
    <w:rsid w:val="005E3B30"/>
    <w:rsid w:val="005E4231"/>
    <w:rsid w:val="005E4398"/>
    <w:rsid w:val="005E4636"/>
    <w:rsid w:val="005E4748"/>
    <w:rsid w:val="005E55E7"/>
    <w:rsid w:val="005E5B24"/>
    <w:rsid w:val="005E5BA8"/>
    <w:rsid w:val="005E5BE4"/>
    <w:rsid w:val="005E6118"/>
    <w:rsid w:val="005E7238"/>
    <w:rsid w:val="005E738D"/>
    <w:rsid w:val="005E7A0C"/>
    <w:rsid w:val="005E7B84"/>
    <w:rsid w:val="005F13C3"/>
    <w:rsid w:val="005F1A99"/>
    <w:rsid w:val="005F1AE4"/>
    <w:rsid w:val="005F25AC"/>
    <w:rsid w:val="005F275B"/>
    <w:rsid w:val="005F3EAE"/>
    <w:rsid w:val="005F42CA"/>
    <w:rsid w:val="005F4A03"/>
    <w:rsid w:val="005F4A7B"/>
    <w:rsid w:val="005F4D57"/>
    <w:rsid w:val="005F57A3"/>
    <w:rsid w:val="005F63A8"/>
    <w:rsid w:val="005F6FA5"/>
    <w:rsid w:val="005F7349"/>
    <w:rsid w:val="005F7838"/>
    <w:rsid w:val="005F798F"/>
    <w:rsid w:val="006002D2"/>
    <w:rsid w:val="006004B5"/>
    <w:rsid w:val="006005AB"/>
    <w:rsid w:val="006008C2"/>
    <w:rsid w:val="0060175D"/>
    <w:rsid w:val="006020E6"/>
    <w:rsid w:val="006025DB"/>
    <w:rsid w:val="006031C6"/>
    <w:rsid w:val="0060399E"/>
    <w:rsid w:val="00604474"/>
    <w:rsid w:val="00604809"/>
    <w:rsid w:val="00604B28"/>
    <w:rsid w:val="00604BC6"/>
    <w:rsid w:val="00605555"/>
    <w:rsid w:val="00605C3D"/>
    <w:rsid w:val="00605D41"/>
    <w:rsid w:val="00606968"/>
    <w:rsid w:val="00606D83"/>
    <w:rsid w:val="00607718"/>
    <w:rsid w:val="006108E5"/>
    <w:rsid w:val="00611717"/>
    <w:rsid w:val="006118CF"/>
    <w:rsid w:val="0061194C"/>
    <w:rsid w:val="00611E62"/>
    <w:rsid w:val="00612CC4"/>
    <w:rsid w:val="006130C7"/>
    <w:rsid w:val="00613831"/>
    <w:rsid w:val="006143C3"/>
    <w:rsid w:val="00614448"/>
    <w:rsid w:val="006145A5"/>
    <w:rsid w:val="00614C49"/>
    <w:rsid w:val="00614CE2"/>
    <w:rsid w:val="00615CD0"/>
    <w:rsid w:val="00615E49"/>
    <w:rsid w:val="006169DB"/>
    <w:rsid w:val="00616E9A"/>
    <w:rsid w:val="00616F6C"/>
    <w:rsid w:val="0061741E"/>
    <w:rsid w:val="006177F1"/>
    <w:rsid w:val="006178D3"/>
    <w:rsid w:val="00617C03"/>
    <w:rsid w:val="00620216"/>
    <w:rsid w:val="006213E7"/>
    <w:rsid w:val="006215B6"/>
    <w:rsid w:val="006233C0"/>
    <w:rsid w:val="0062423A"/>
    <w:rsid w:val="00625122"/>
    <w:rsid w:val="00625BD9"/>
    <w:rsid w:val="00626FDB"/>
    <w:rsid w:val="006270BB"/>
    <w:rsid w:val="00627DBE"/>
    <w:rsid w:val="00630D7C"/>
    <w:rsid w:val="0063101C"/>
    <w:rsid w:val="006313F0"/>
    <w:rsid w:val="0063152B"/>
    <w:rsid w:val="0063159E"/>
    <w:rsid w:val="00631DFE"/>
    <w:rsid w:val="00631EB7"/>
    <w:rsid w:val="006320A1"/>
    <w:rsid w:val="006325D9"/>
    <w:rsid w:val="006333E1"/>
    <w:rsid w:val="006334EF"/>
    <w:rsid w:val="006338EB"/>
    <w:rsid w:val="00633B7B"/>
    <w:rsid w:val="00634611"/>
    <w:rsid w:val="00634CB7"/>
    <w:rsid w:val="0063599B"/>
    <w:rsid w:val="00635D10"/>
    <w:rsid w:val="00636A2C"/>
    <w:rsid w:val="00637BB9"/>
    <w:rsid w:val="00637D3B"/>
    <w:rsid w:val="0064017E"/>
    <w:rsid w:val="00640277"/>
    <w:rsid w:val="00640D36"/>
    <w:rsid w:val="00641384"/>
    <w:rsid w:val="00641F89"/>
    <w:rsid w:val="006427E8"/>
    <w:rsid w:val="0064374F"/>
    <w:rsid w:val="00643927"/>
    <w:rsid w:val="00643B9D"/>
    <w:rsid w:val="00644477"/>
    <w:rsid w:val="00644577"/>
    <w:rsid w:val="00644917"/>
    <w:rsid w:val="00645CBA"/>
    <w:rsid w:val="00645D5B"/>
    <w:rsid w:val="006461A2"/>
    <w:rsid w:val="006461C8"/>
    <w:rsid w:val="00646A64"/>
    <w:rsid w:val="0064794B"/>
    <w:rsid w:val="00647ECF"/>
    <w:rsid w:val="00650447"/>
    <w:rsid w:val="00650924"/>
    <w:rsid w:val="0065136D"/>
    <w:rsid w:val="006529CD"/>
    <w:rsid w:val="0065315F"/>
    <w:rsid w:val="00654595"/>
    <w:rsid w:val="0065488D"/>
    <w:rsid w:val="006559BE"/>
    <w:rsid w:val="00655BF1"/>
    <w:rsid w:val="00656C09"/>
    <w:rsid w:val="00657292"/>
    <w:rsid w:val="006578D3"/>
    <w:rsid w:val="00657E56"/>
    <w:rsid w:val="006604AF"/>
    <w:rsid w:val="00660782"/>
    <w:rsid w:val="00661879"/>
    <w:rsid w:val="00661945"/>
    <w:rsid w:val="00661BC2"/>
    <w:rsid w:val="00662B0F"/>
    <w:rsid w:val="00662F7D"/>
    <w:rsid w:val="00663821"/>
    <w:rsid w:val="00664313"/>
    <w:rsid w:val="00664B9F"/>
    <w:rsid w:val="00664C1A"/>
    <w:rsid w:val="00665675"/>
    <w:rsid w:val="006656D7"/>
    <w:rsid w:val="006661E6"/>
    <w:rsid w:val="006665FA"/>
    <w:rsid w:val="00667A0D"/>
    <w:rsid w:val="006701E0"/>
    <w:rsid w:val="00670487"/>
    <w:rsid w:val="00670A26"/>
    <w:rsid w:val="00670AA0"/>
    <w:rsid w:val="00670B93"/>
    <w:rsid w:val="00670C6C"/>
    <w:rsid w:val="00670DF5"/>
    <w:rsid w:val="00670E5E"/>
    <w:rsid w:val="00671E32"/>
    <w:rsid w:val="00671F58"/>
    <w:rsid w:val="006727E9"/>
    <w:rsid w:val="00672B1B"/>
    <w:rsid w:val="00672EAF"/>
    <w:rsid w:val="00673B8E"/>
    <w:rsid w:val="00674BAF"/>
    <w:rsid w:val="00675127"/>
    <w:rsid w:val="006752C9"/>
    <w:rsid w:val="006755E4"/>
    <w:rsid w:val="00675EB2"/>
    <w:rsid w:val="0067620C"/>
    <w:rsid w:val="006765D3"/>
    <w:rsid w:val="00676C0F"/>
    <w:rsid w:val="006801EA"/>
    <w:rsid w:val="00680622"/>
    <w:rsid w:val="0068087E"/>
    <w:rsid w:val="00680BCA"/>
    <w:rsid w:val="00680D20"/>
    <w:rsid w:val="006810F2"/>
    <w:rsid w:val="00682F7C"/>
    <w:rsid w:val="006834C4"/>
    <w:rsid w:val="006848A0"/>
    <w:rsid w:val="006849E4"/>
    <w:rsid w:val="006850B0"/>
    <w:rsid w:val="0068539D"/>
    <w:rsid w:val="006858E1"/>
    <w:rsid w:val="006859A7"/>
    <w:rsid w:val="00685BFD"/>
    <w:rsid w:val="006860DC"/>
    <w:rsid w:val="0068784F"/>
    <w:rsid w:val="0068793D"/>
    <w:rsid w:val="00687C57"/>
    <w:rsid w:val="00690666"/>
    <w:rsid w:val="00690E3E"/>
    <w:rsid w:val="00691CF2"/>
    <w:rsid w:val="006923F1"/>
    <w:rsid w:val="00692E34"/>
    <w:rsid w:val="00694746"/>
    <w:rsid w:val="006947D8"/>
    <w:rsid w:val="00694C80"/>
    <w:rsid w:val="0069570D"/>
    <w:rsid w:val="006978B0"/>
    <w:rsid w:val="006978D2"/>
    <w:rsid w:val="006A0C31"/>
    <w:rsid w:val="006A1ABA"/>
    <w:rsid w:val="006A1DC9"/>
    <w:rsid w:val="006A21FA"/>
    <w:rsid w:val="006A2310"/>
    <w:rsid w:val="006A244E"/>
    <w:rsid w:val="006A2CCD"/>
    <w:rsid w:val="006A332D"/>
    <w:rsid w:val="006A350F"/>
    <w:rsid w:val="006A39BD"/>
    <w:rsid w:val="006A42F1"/>
    <w:rsid w:val="006A5A7E"/>
    <w:rsid w:val="006A6100"/>
    <w:rsid w:val="006A6CDA"/>
    <w:rsid w:val="006A7FA0"/>
    <w:rsid w:val="006B0311"/>
    <w:rsid w:val="006B0601"/>
    <w:rsid w:val="006B14C2"/>
    <w:rsid w:val="006B1EB9"/>
    <w:rsid w:val="006B2202"/>
    <w:rsid w:val="006B24D4"/>
    <w:rsid w:val="006B2628"/>
    <w:rsid w:val="006B3C2F"/>
    <w:rsid w:val="006B40C3"/>
    <w:rsid w:val="006B4223"/>
    <w:rsid w:val="006B58CD"/>
    <w:rsid w:val="006B74FF"/>
    <w:rsid w:val="006B7792"/>
    <w:rsid w:val="006C090C"/>
    <w:rsid w:val="006C1135"/>
    <w:rsid w:val="006C1241"/>
    <w:rsid w:val="006C1334"/>
    <w:rsid w:val="006C18DE"/>
    <w:rsid w:val="006C22FB"/>
    <w:rsid w:val="006C2C11"/>
    <w:rsid w:val="006C2C26"/>
    <w:rsid w:val="006C2DA2"/>
    <w:rsid w:val="006C2F24"/>
    <w:rsid w:val="006C3C18"/>
    <w:rsid w:val="006C4974"/>
    <w:rsid w:val="006C4E89"/>
    <w:rsid w:val="006C5006"/>
    <w:rsid w:val="006C522A"/>
    <w:rsid w:val="006C54A3"/>
    <w:rsid w:val="006C5C6F"/>
    <w:rsid w:val="006C62AF"/>
    <w:rsid w:val="006C6351"/>
    <w:rsid w:val="006C657F"/>
    <w:rsid w:val="006C66E2"/>
    <w:rsid w:val="006C693A"/>
    <w:rsid w:val="006C70A0"/>
    <w:rsid w:val="006C756F"/>
    <w:rsid w:val="006C75E2"/>
    <w:rsid w:val="006D05D8"/>
    <w:rsid w:val="006D14A8"/>
    <w:rsid w:val="006D2E9D"/>
    <w:rsid w:val="006D3082"/>
    <w:rsid w:val="006D3AA2"/>
    <w:rsid w:val="006D3D37"/>
    <w:rsid w:val="006D4766"/>
    <w:rsid w:val="006D4A59"/>
    <w:rsid w:val="006D56A7"/>
    <w:rsid w:val="006D5800"/>
    <w:rsid w:val="006D5E46"/>
    <w:rsid w:val="006D600A"/>
    <w:rsid w:val="006D6881"/>
    <w:rsid w:val="006D6DCF"/>
    <w:rsid w:val="006D6EF9"/>
    <w:rsid w:val="006D7403"/>
    <w:rsid w:val="006D7F64"/>
    <w:rsid w:val="006E09A6"/>
    <w:rsid w:val="006E0C24"/>
    <w:rsid w:val="006E0F60"/>
    <w:rsid w:val="006E1C70"/>
    <w:rsid w:val="006E23E5"/>
    <w:rsid w:val="006E2FE6"/>
    <w:rsid w:val="006E4063"/>
    <w:rsid w:val="006E43FE"/>
    <w:rsid w:val="006E48F8"/>
    <w:rsid w:val="006E4EF6"/>
    <w:rsid w:val="006E75C2"/>
    <w:rsid w:val="006E7C1E"/>
    <w:rsid w:val="006F0317"/>
    <w:rsid w:val="006F0C93"/>
    <w:rsid w:val="006F10F3"/>
    <w:rsid w:val="006F1955"/>
    <w:rsid w:val="006F1B1E"/>
    <w:rsid w:val="006F1F21"/>
    <w:rsid w:val="006F2928"/>
    <w:rsid w:val="006F2D1C"/>
    <w:rsid w:val="006F36C6"/>
    <w:rsid w:val="006F40B5"/>
    <w:rsid w:val="006F47E5"/>
    <w:rsid w:val="006F4F67"/>
    <w:rsid w:val="006F5C22"/>
    <w:rsid w:val="006F6EFD"/>
    <w:rsid w:val="006F7E34"/>
    <w:rsid w:val="006F7E6D"/>
    <w:rsid w:val="007001F9"/>
    <w:rsid w:val="00700DC3"/>
    <w:rsid w:val="00700E7A"/>
    <w:rsid w:val="00700F28"/>
    <w:rsid w:val="007015D4"/>
    <w:rsid w:val="007016BA"/>
    <w:rsid w:val="00701BD8"/>
    <w:rsid w:val="007023FC"/>
    <w:rsid w:val="00702FF7"/>
    <w:rsid w:val="007031D0"/>
    <w:rsid w:val="007036AA"/>
    <w:rsid w:val="00703827"/>
    <w:rsid w:val="00703E10"/>
    <w:rsid w:val="00704978"/>
    <w:rsid w:val="00705049"/>
    <w:rsid w:val="0070585F"/>
    <w:rsid w:val="007059C7"/>
    <w:rsid w:val="007070A6"/>
    <w:rsid w:val="00707234"/>
    <w:rsid w:val="0070798D"/>
    <w:rsid w:val="00707A44"/>
    <w:rsid w:val="007105B9"/>
    <w:rsid w:val="007107B4"/>
    <w:rsid w:val="00710EF7"/>
    <w:rsid w:val="0071293A"/>
    <w:rsid w:val="00712F84"/>
    <w:rsid w:val="00714143"/>
    <w:rsid w:val="007143C7"/>
    <w:rsid w:val="00714883"/>
    <w:rsid w:val="00714AB0"/>
    <w:rsid w:val="0071523E"/>
    <w:rsid w:val="00715CA9"/>
    <w:rsid w:val="007164A2"/>
    <w:rsid w:val="00716A09"/>
    <w:rsid w:val="00717C14"/>
    <w:rsid w:val="00717C8C"/>
    <w:rsid w:val="007202E7"/>
    <w:rsid w:val="00720A5D"/>
    <w:rsid w:val="00720C4A"/>
    <w:rsid w:val="00721501"/>
    <w:rsid w:val="00721539"/>
    <w:rsid w:val="00721967"/>
    <w:rsid w:val="00721C71"/>
    <w:rsid w:val="00721DB7"/>
    <w:rsid w:val="00721F29"/>
    <w:rsid w:val="0072263A"/>
    <w:rsid w:val="00722F5D"/>
    <w:rsid w:val="00722FD8"/>
    <w:rsid w:val="00723758"/>
    <w:rsid w:val="00724D5A"/>
    <w:rsid w:val="0072528E"/>
    <w:rsid w:val="007260F1"/>
    <w:rsid w:val="00726652"/>
    <w:rsid w:val="0072689A"/>
    <w:rsid w:val="007269AF"/>
    <w:rsid w:val="00727A50"/>
    <w:rsid w:val="00727C32"/>
    <w:rsid w:val="00730391"/>
    <w:rsid w:val="007309AE"/>
    <w:rsid w:val="00730EE6"/>
    <w:rsid w:val="00731033"/>
    <w:rsid w:val="007317CD"/>
    <w:rsid w:val="00731E8E"/>
    <w:rsid w:val="007323E4"/>
    <w:rsid w:val="00732F6F"/>
    <w:rsid w:val="007331E6"/>
    <w:rsid w:val="007334C5"/>
    <w:rsid w:val="00735410"/>
    <w:rsid w:val="00735BB8"/>
    <w:rsid w:val="00735C99"/>
    <w:rsid w:val="00735ED5"/>
    <w:rsid w:val="007378E8"/>
    <w:rsid w:val="00737EC8"/>
    <w:rsid w:val="00740C3B"/>
    <w:rsid w:val="00740DA9"/>
    <w:rsid w:val="00740F0F"/>
    <w:rsid w:val="00740F50"/>
    <w:rsid w:val="00741147"/>
    <w:rsid w:val="0074118F"/>
    <w:rsid w:val="00741A93"/>
    <w:rsid w:val="00742165"/>
    <w:rsid w:val="007428BE"/>
    <w:rsid w:val="00742961"/>
    <w:rsid w:val="00744239"/>
    <w:rsid w:val="00744508"/>
    <w:rsid w:val="00744F14"/>
    <w:rsid w:val="00745219"/>
    <w:rsid w:val="00745238"/>
    <w:rsid w:val="007455DE"/>
    <w:rsid w:val="00745A04"/>
    <w:rsid w:val="00746F52"/>
    <w:rsid w:val="007478F6"/>
    <w:rsid w:val="00747E68"/>
    <w:rsid w:val="00750B91"/>
    <w:rsid w:val="007517B9"/>
    <w:rsid w:val="00751E63"/>
    <w:rsid w:val="00753232"/>
    <w:rsid w:val="007533A3"/>
    <w:rsid w:val="00753698"/>
    <w:rsid w:val="0075389C"/>
    <w:rsid w:val="00753FAD"/>
    <w:rsid w:val="00754146"/>
    <w:rsid w:val="007554E4"/>
    <w:rsid w:val="00756703"/>
    <w:rsid w:val="00756E01"/>
    <w:rsid w:val="0075714C"/>
    <w:rsid w:val="00757960"/>
    <w:rsid w:val="00760AC3"/>
    <w:rsid w:val="00760BCF"/>
    <w:rsid w:val="007610A8"/>
    <w:rsid w:val="0076192A"/>
    <w:rsid w:val="00761980"/>
    <w:rsid w:val="00761D42"/>
    <w:rsid w:val="00761DD3"/>
    <w:rsid w:val="00761F08"/>
    <w:rsid w:val="00762245"/>
    <w:rsid w:val="00762C3D"/>
    <w:rsid w:val="00763074"/>
    <w:rsid w:val="00763B40"/>
    <w:rsid w:val="00763C23"/>
    <w:rsid w:val="00763DED"/>
    <w:rsid w:val="007648F0"/>
    <w:rsid w:val="007657B0"/>
    <w:rsid w:val="0076599F"/>
    <w:rsid w:val="007668DD"/>
    <w:rsid w:val="00766A1A"/>
    <w:rsid w:val="00767332"/>
    <w:rsid w:val="0076756A"/>
    <w:rsid w:val="007676CC"/>
    <w:rsid w:val="00767810"/>
    <w:rsid w:val="00770C5E"/>
    <w:rsid w:val="00770E88"/>
    <w:rsid w:val="00771029"/>
    <w:rsid w:val="00772417"/>
    <w:rsid w:val="007735BB"/>
    <w:rsid w:val="00773D4F"/>
    <w:rsid w:val="00774611"/>
    <w:rsid w:val="00774681"/>
    <w:rsid w:val="0077501E"/>
    <w:rsid w:val="00775027"/>
    <w:rsid w:val="007752AE"/>
    <w:rsid w:val="00775867"/>
    <w:rsid w:val="00775A7C"/>
    <w:rsid w:val="00775EE1"/>
    <w:rsid w:val="0077617D"/>
    <w:rsid w:val="0077692F"/>
    <w:rsid w:val="007770BF"/>
    <w:rsid w:val="00777AC7"/>
    <w:rsid w:val="00777DF3"/>
    <w:rsid w:val="0078021A"/>
    <w:rsid w:val="007804ED"/>
    <w:rsid w:val="00780D4F"/>
    <w:rsid w:val="00780E13"/>
    <w:rsid w:val="00781A46"/>
    <w:rsid w:val="00782646"/>
    <w:rsid w:val="00783154"/>
    <w:rsid w:val="007833FC"/>
    <w:rsid w:val="00783D84"/>
    <w:rsid w:val="00783FEA"/>
    <w:rsid w:val="00784CD4"/>
    <w:rsid w:val="007860B8"/>
    <w:rsid w:val="0078630C"/>
    <w:rsid w:val="00786339"/>
    <w:rsid w:val="007869C7"/>
    <w:rsid w:val="00787A3C"/>
    <w:rsid w:val="0079010B"/>
    <w:rsid w:val="0079035E"/>
    <w:rsid w:val="00790484"/>
    <w:rsid w:val="00790C13"/>
    <w:rsid w:val="00790C71"/>
    <w:rsid w:val="00790FAA"/>
    <w:rsid w:val="00791249"/>
    <w:rsid w:val="00791513"/>
    <w:rsid w:val="00791C49"/>
    <w:rsid w:val="00791F86"/>
    <w:rsid w:val="00792A31"/>
    <w:rsid w:val="00792A63"/>
    <w:rsid w:val="007930E3"/>
    <w:rsid w:val="00793406"/>
    <w:rsid w:val="00793BDF"/>
    <w:rsid w:val="00794447"/>
    <w:rsid w:val="00794E59"/>
    <w:rsid w:val="00795710"/>
    <w:rsid w:val="00795FE3"/>
    <w:rsid w:val="00796694"/>
    <w:rsid w:val="007966D0"/>
    <w:rsid w:val="007971DE"/>
    <w:rsid w:val="00797686"/>
    <w:rsid w:val="007A0278"/>
    <w:rsid w:val="007A03AA"/>
    <w:rsid w:val="007A0B61"/>
    <w:rsid w:val="007A26AA"/>
    <w:rsid w:val="007A2BF7"/>
    <w:rsid w:val="007A3044"/>
    <w:rsid w:val="007A3803"/>
    <w:rsid w:val="007A3936"/>
    <w:rsid w:val="007A4083"/>
    <w:rsid w:val="007A4559"/>
    <w:rsid w:val="007A52C1"/>
    <w:rsid w:val="007A5800"/>
    <w:rsid w:val="007A581E"/>
    <w:rsid w:val="007A5915"/>
    <w:rsid w:val="007A5951"/>
    <w:rsid w:val="007A5FAC"/>
    <w:rsid w:val="007A6018"/>
    <w:rsid w:val="007A6510"/>
    <w:rsid w:val="007A7B08"/>
    <w:rsid w:val="007B0102"/>
    <w:rsid w:val="007B0372"/>
    <w:rsid w:val="007B18DA"/>
    <w:rsid w:val="007B2D52"/>
    <w:rsid w:val="007B3A0A"/>
    <w:rsid w:val="007B3A2E"/>
    <w:rsid w:val="007B44C6"/>
    <w:rsid w:val="007B44DF"/>
    <w:rsid w:val="007B4810"/>
    <w:rsid w:val="007B496A"/>
    <w:rsid w:val="007B4C4A"/>
    <w:rsid w:val="007B53B8"/>
    <w:rsid w:val="007B555E"/>
    <w:rsid w:val="007B650D"/>
    <w:rsid w:val="007B6EA5"/>
    <w:rsid w:val="007B7AEA"/>
    <w:rsid w:val="007B7E27"/>
    <w:rsid w:val="007C0D26"/>
    <w:rsid w:val="007C1077"/>
    <w:rsid w:val="007C185F"/>
    <w:rsid w:val="007C1B49"/>
    <w:rsid w:val="007C203A"/>
    <w:rsid w:val="007C2C39"/>
    <w:rsid w:val="007C3379"/>
    <w:rsid w:val="007C3C01"/>
    <w:rsid w:val="007C3F77"/>
    <w:rsid w:val="007C5FC4"/>
    <w:rsid w:val="007C718E"/>
    <w:rsid w:val="007C7643"/>
    <w:rsid w:val="007C7C2E"/>
    <w:rsid w:val="007D0B1C"/>
    <w:rsid w:val="007D12C6"/>
    <w:rsid w:val="007D15F7"/>
    <w:rsid w:val="007D1A0A"/>
    <w:rsid w:val="007D1BE1"/>
    <w:rsid w:val="007D225E"/>
    <w:rsid w:val="007D2B05"/>
    <w:rsid w:val="007D3107"/>
    <w:rsid w:val="007D32F2"/>
    <w:rsid w:val="007D3330"/>
    <w:rsid w:val="007D3841"/>
    <w:rsid w:val="007D4AF1"/>
    <w:rsid w:val="007D5285"/>
    <w:rsid w:val="007D688D"/>
    <w:rsid w:val="007D6AC6"/>
    <w:rsid w:val="007D6F92"/>
    <w:rsid w:val="007D706E"/>
    <w:rsid w:val="007D7501"/>
    <w:rsid w:val="007D7ABD"/>
    <w:rsid w:val="007E0206"/>
    <w:rsid w:val="007E02B1"/>
    <w:rsid w:val="007E039A"/>
    <w:rsid w:val="007E0889"/>
    <w:rsid w:val="007E0C0A"/>
    <w:rsid w:val="007E0DDC"/>
    <w:rsid w:val="007E10B0"/>
    <w:rsid w:val="007E141E"/>
    <w:rsid w:val="007E282A"/>
    <w:rsid w:val="007E2919"/>
    <w:rsid w:val="007E3A0A"/>
    <w:rsid w:val="007E4A9F"/>
    <w:rsid w:val="007E4B10"/>
    <w:rsid w:val="007E4CF0"/>
    <w:rsid w:val="007E524E"/>
    <w:rsid w:val="007E52E3"/>
    <w:rsid w:val="007E5743"/>
    <w:rsid w:val="007E5BEE"/>
    <w:rsid w:val="007E5D85"/>
    <w:rsid w:val="007E60BA"/>
    <w:rsid w:val="007E689A"/>
    <w:rsid w:val="007E6FC6"/>
    <w:rsid w:val="007E783B"/>
    <w:rsid w:val="007E791A"/>
    <w:rsid w:val="007E7B60"/>
    <w:rsid w:val="007E7B67"/>
    <w:rsid w:val="007E7E53"/>
    <w:rsid w:val="007F0597"/>
    <w:rsid w:val="007F0EC4"/>
    <w:rsid w:val="007F1705"/>
    <w:rsid w:val="007F212A"/>
    <w:rsid w:val="007F24DB"/>
    <w:rsid w:val="007F27D5"/>
    <w:rsid w:val="007F28E3"/>
    <w:rsid w:val="007F32AD"/>
    <w:rsid w:val="007F32C5"/>
    <w:rsid w:val="007F4392"/>
    <w:rsid w:val="007F4611"/>
    <w:rsid w:val="007F51EE"/>
    <w:rsid w:val="007F5249"/>
    <w:rsid w:val="007F55D1"/>
    <w:rsid w:val="007F5C01"/>
    <w:rsid w:val="007F667A"/>
    <w:rsid w:val="007F68A9"/>
    <w:rsid w:val="007F6C96"/>
    <w:rsid w:val="007F6ED5"/>
    <w:rsid w:val="007F6F01"/>
    <w:rsid w:val="007F7B9B"/>
    <w:rsid w:val="00800C7D"/>
    <w:rsid w:val="00801117"/>
    <w:rsid w:val="0080156D"/>
    <w:rsid w:val="00802778"/>
    <w:rsid w:val="00803087"/>
    <w:rsid w:val="008032AD"/>
    <w:rsid w:val="0080367B"/>
    <w:rsid w:val="00803D70"/>
    <w:rsid w:val="00804A82"/>
    <w:rsid w:val="00805087"/>
    <w:rsid w:val="00805692"/>
    <w:rsid w:val="008061C5"/>
    <w:rsid w:val="008062C5"/>
    <w:rsid w:val="00806ABA"/>
    <w:rsid w:val="00806BAE"/>
    <w:rsid w:val="00807A5B"/>
    <w:rsid w:val="00810634"/>
    <w:rsid w:val="008106DC"/>
    <w:rsid w:val="00810963"/>
    <w:rsid w:val="00810CAB"/>
    <w:rsid w:val="00811E98"/>
    <w:rsid w:val="00812257"/>
    <w:rsid w:val="008123FF"/>
    <w:rsid w:val="008124CA"/>
    <w:rsid w:val="00813557"/>
    <w:rsid w:val="00814551"/>
    <w:rsid w:val="00814C16"/>
    <w:rsid w:val="00815A8F"/>
    <w:rsid w:val="00816253"/>
    <w:rsid w:val="008165AF"/>
    <w:rsid w:val="00816C93"/>
    <w:rsid w:val="008175C0"/>
    <w:rsid w:val="0081780F"/>
    <w:rsid w:val="00820E09"/>
    <w:rsid w:val="008213F4"/>
    <w:rsid w:val="00821566"/>
    <w:rsid w:val="008223A2"/>
    <w:rsid w:val="008225A2"/>
    <w:rsid w:val="00822FF2"/>
    <w:rsid w:val="0082322D"/>
    <w:rsid w:val="0082342B"/>
    <w:rsid w:val="00823717"/>
    <w:rsid w:val="008237D7"/>
    <w:rsid w:val="00823A55"/>
    <w:rsid w:val="008247BA"/>
    <w:rsid w:val="00824827"/>
    <w:rsid w:val="008249E5"/>
    <w:rsid w:val="00824E14"/>
    <w:rsid w:val="00825128"/>
    <w:rsid w:val="00825DD1"/>
    <w:rsid w:val="00826190"/>
    <w:rsid w:val="008263A3"/>
    <w:rsid w:val="00826AE6"/>
    <w:rsid w:val="00826F17"/>
    <w:rsid w:val="008273CA"/>
    <w:rsid w:val="0082756A"/>
    <w:rsid w:val="008276A5"/>
    <w:rsid w:val="00827750"/>
    <w:rsid w:val="00827783"/>
    <w:rsid w:val="008277AE"/>
    <w:rsid w:val="00827965"/>
    <w:rsid w:val="00827B26"/>
    <w:rsid w:val="00830649"/>
    <w:rsid w:val="00830A52"/>
    <w:rsid w:val="0083131C"/>
    <w:rsid w:val="00832235"/>
    <w:rsid w:val="008325C2"/>
    <w:rsid w:val="00832612"/>
    <w:rsid w:val="00832777"/>
    <w:rsid w:val="00832C54"/>
    <w:rsid w:val="008333D0"/>
    <w:rsid w:val="008347D7"/>
    <w:rsid w:val="00834847"/>
    <w:rsid w:val="008348B9"/>
    <w:rsid w:val="008377EC"/>
    <w:rsid w:val="0084025A"/>
    <w:rsid w:val="008405A2"/>
    <w:rsid w:val="00840DE3"/>
    <w:rsid w:val="00841334"/>
    <w:rsid w:val="0084189E"/>
    <w:rsid w:val="00841C5D"/>
    <w:rsid w:val="00841DD8"/>
    <w:rsid w:val="00842032"/>
    <w:rsid w:val="0084227F"/>
    <w:rsid w:val="0084384C"/>
    <w:rsid w:val="00843ED2"/>
    <w:rsid w:val="00844300"/>
    <w:rsid w:val="00844816"/>
    <w:rsid w:val="00844A15"/>
    <w:rsid w:val="00844D87"/>
    <w:rsid w:val="00845457"/>
    <w:rsid w:val="00845B73"/>
    <w:rsid w:val="0084619C"/>
    <w:rsid w:val="00846381"/>
    <w:rsid w:val="00846A58"/>
    <w:rsid w:val="00847EA0"/>
    <w:rsid w:val="00850039"/>
    <w:rsid w:val="008500DE"/>
    <w:rsid w:val="0085135A"/>
    <w:rsid w:val="00851586"/>
    <w:rsid w:val="0085170F"/>
    <w:rsid w:val="0085219C"/>
    <w:rsid w:val="008526CC"/>
    <w:rsid w:val="00852FAA"/>
    <w:rsid w:val="00852FE1"/>
    <w:rsid w:val="00853A8F"/>
    <w:rsid w:val="00854407"/>
    <w:rsid w:val="00854547"/>
    <w:rsid w:val="008548EA"/>
    <w:rsid w:val="0085553E"/>
    <w:rsid w:val="0085582F"/>
    <w:rsid w:val="00856367"/>
    <w:rsid w:val="00857226"/>
    <w:rsid w:val="00857533"/>
    <w:rsid w:val="008578C3"/>
    <w:rsid w:val="00860D6D"/>
    <w:rsid w:val="00860EBD"/>
    <w:rsid w:val="008619CB"/>
    <w:rsid w:val="00861F21"/>
    <w:rsid w:val="0086202B"/>
    <w:rsid w:val="00863340"/>
    <w:rsid w:val="00863D68"/>
    <w:rsid w:val="00863E9E"/>
    <w:rsid w:val="00863EFF"/>
    <w:rsid w:val="008641CC"/>
    <w:rsid w:val="008646C4"/>
    <w:rsid w:val="0086576D"/>
    <w:rsid w:val="0086599B"/>
    <w:rsid w:val="00865F7A"/>
    <w:rsid w:val="00866A2F"/>
    <w:rsid w:val="00866FF0"/>
    <w:rsid w:val="00867D1E"/>
    <w:rsid w:val="008707EF"/>
    <w:rsid w:val="0087085E"/>
    <w:rsid w:val="00870885"/>
    <w:rsid w:val="00871155"/>
    <w:rsid w:val="008718E1"/>
    <w:rsid w:val="00871C65"/>
    <w:rsid w:val="00871E43"/>
    <w:rsid w:val="00872BF7"/>
    <w:rsid w:val="00873130"/>
    <w:rsid w:val="0087347B"/>
    <w:rsid w:val="008737A9"/>
    <w:rsid w:val="008737F7"/>
    <w:rsid w:val="00874B17"/>
    <w:rsid w:val="00874D19"/>
    <w:rsid w:val="008751DA"/>
    <w:rsid w:val="008756F2"/>
    <w:rsid w:val="00876DEA"/>
    <w:rsid w:val="008772F9"/>
    <w:rsid w:val="0087777C"/>
    <w:rsid w:val="00880020"/>
    <w:rsid w:val="008800DA"/>
    <w:rsid w:val="00880299"/>
    <w:rsid w:val="008808C8"/>
    <w:rsid w:val="00881AD4"/>
    <w:rsid w:val="00881E5A"/>
    <w:rsid w:val="00882587"/>
    <w:rsid w:val="00882BA8"/>
    <w:rsid w:val="008831D5"/>
    <w:rsid w:val="0088374E"/>
    <w:rsid w:val="0088438F"/>
    <w:rsid w:val="00885EA5"/>
    <w:rsid w:val="0088695F"/>
    <w:rsid w:val="00886993"/>
    <w:rsid w:val="00886F83"/>
    <w:rsid w:val="00887937"/>
    <w:rsid w:val="00887C2A"/>
    <w:rsid w:val="00890D78"/>
    <w:rsid w:val="00891718"/>
    <w:rsid w:val="00891AD8"/>
    <w:rsid w:val="00891E3E"/>
    <w:rsid w:val="00892192"/>
    <w:rsid w:val="00892C25"/>
    <w:rsid w:val="00893BE2"/>
    <w:rsid w:val="0089411C"/>
    <w:rsid w:val="00894EF3"/>
    <w:rsid w:val="0089532C"/>
    <w:rsid w:val="0089569F"/>
    <w:rsid w:val="00895A69"/>
    <w:rsid w:val="0089668D"/>
    <w:rsid w:val="00896B03"/>
    <w:rsid w:val="00896C13"/>
    <w:rsid w:val="00896E6F"/>
    <w:rsid w:val="008970DD"/>
    <w:rsid w:val="00897715"/>
    <w:rsid w:val="00897A0A"/>
    <w:rsid w:val="00897D4C"/>
    <w:rsid w:val="008A099F"/>
    <w:rsid w:val="008A0A06"/>
    <w:rsid w:val="008A101D"/>
    <w:rsid w:val="008A2FA4"/>
    <w:rsid w:val="008A2FFC"/>
    <w:rsid w:val="008A3657"/>
    <w:rsid w:val="008A3F70"/>
    <w:rsid w:val="008A46E0"/>
    <w:rsid w:val="008A4A65"/>
    <w:rsid w:val="008A5CB0"/>
    <w:rsid w:val="008A6878"/>
    <w:rsid w:val="008A68A5"/>
    <w:rsid w:val="008A763E"/>
    <w:rsid w:val="008A7865"/>
    <w:rsid w:val="008B06F1"/>
    <w:rsid w:val="008B0F60"/>
    <w:rsid w:val="008B169F"/>
    <w:rsid w:val="008B2027"/>
    <w:rsid w:val="008B2B13"/>
    <w:rsid w:val="008B3471"/>
    <w:rsid w:val="008B347B"/>
    <w:rsid w:val="008B34B4"/>
    <w:rsid w:val="008B353C"/>
    <w:rsid w:val="008B3DD7"/>
    <w:rsid w:val="008B470B"/>
    <w:rsid w:val="008B480B"/>
    <w:rsid w:val="008B546C"/>
    <w:rsid w:val="008B5838"/>
    <w:rsid w:val="008B6846"/>
    <w:rsid w:val="008B6B65"/>
    <w:rsid w:val="008B7022"/>
    <w:rsid w:val="008B7A55"/>
    <w:rsid w:val="008C007F"/>
    <w:rsid w:val="008C223E"/>
    <w:rsid w:val="008C272F"/>
    <w:rsid w:val="008C2DB2"/>
    <w:rsid w:val="008C36C2"/>
    <w:rsid w:val="008C4A76"/>
    <w:rsid w:val="008C5F29"/>
    <w:rsid w:val="008C6F2E"/>
    <w:rsid w:val="008C7079"/>
    <w:rsid w:val="008C77E5"/>
    <w:rsid w:val="008C7A4B"/>
    <w:rsid w:val="008C7D5D"/>
    <w:rsid w:val="008D0B73"/>
    <w:rsid w:val="008D0CDB"/>
    <w:rsid w:val="008D0E42"/>
    <w:rsid w:val="008D1912"/>
    <w:rsid w:val="008D1B9A"/>
    <w:rsid w:val="008D21BB"/>
    <w:rsid w:val="008D297B"/>
    <w:rsid w:val="008D400B"/>
    <w:rsid w:val="008D48BD"/>
    <w:rsid w:val="008D5A61"/>
    <w:rsid w:val="008D5AD3"/>
    <w:rsid w:val="008D61FC"/>
    <w:rsid w:val="008D6624"/>
    <w:rsid w:val="008D682B"/>
    <w:rsid w:val="008D6BB5"/>
    <w:rsid w:val="008D7243"/>
    <w:rsid w:val="008D7795"/>
    <w:rsid w:val="008D7F56"/>
    <w:rsid w:val="008E04FC"/>
    <w:rsid w:val="008E0622"/>
    <w:rsid w:val="008E106A"/>
    <w:rsid w:val="008E17F3"/>
    <w:rsid w:val="008E1958"/>
    <w:rsid w:val="008E2DA1"/>
    <w:rsid w:val="008E3CC3"/>
    <w:rsid w:val="008E4191"/>
    <w:rsid w:val="008E4838"/>
    <w:rsid w:val="008E4867"/>
    <w:rsid w:val="008E5C6C"/>
    <w:rsid w:val="008E6021"/>
    <w:rsid w:val="008E6CCE"/>
    <w:rsid w:val="008E6E12"/>
    <w:rsid w:val="008F03A0"/>
    <w:rsid w:val="008F03AE"/>
    <w:rsid w:val="008F0770"/>
    <w:rsid w:val="008F16AC"/>
    <w:rsid w:val="008F1AD2"/>
    <w:rsid w:val="008F2107"/>
    <w:rsid w:val="008F23C2"/>
    <w:rsid w:val="008F2DE3"/>
    <w:rsid w:val="008F2EBC"/>
    <w:rsid w:val="008F3FF9"/>
    <w:rsid w:val="008F4508"/>
    <w:rsid w:val="008F4584"/>
    <w:rsid w:val="008F45F3"/>
    <w:rsid w:val="008F494F"/>
    <w:rsid w:val="008F4FEF"/>
    <w:rsid w:val="008F6109"/>
    <w:rsid w:val="008F616F"/>
    <w:rsid w:val="008F6F0C"/>
    <w:rsid w:val="00900C8F"/>
    <w:rsid w:val="00901924"/>
    <w:rsid w:val="0090206D"/>
    <w:rsid w:val="0090241D"/>
    <w:rsid w:val="00902874"/>
    <w:rsid w:val="009031DC"/>
    <w:rsid w:val="00903527"/>
    <w:rsid w:val="00903DEC"/>
    <w:rsid w:val="009041C5"/>
    <w:rsid w:val="00904492"/>
    <w:rsid w:val="00904978"/>
    <w:rsid w:val="00904C8C"/>
    <w:rsid w:val="00905414"/>
    <w:rsid w:val="00905529"/>
    <w:rsid w:val="00905BBC"/>
    <w:rsid w:val="00905C88"/>
    <w:rsid w:val="00906526"/>
    <w:rsid w:val="009069D7"/>
    <w:rsid w:val="00907D29"/>
    <w:rsid w:val="00907F82"/>
    <w:rsid w:val="009100DD"/>
    <w:rsid w:val="00910781"/>
    <w:rsid w:val="00910EEB"/>
    <w:rsid w:val="00910F7D"/>
    <w:rsid w:val="00912864"/>
    <w:rsid w:val="00913219"/>
    <w:rsid w:val="009135F3"/>
    <w:rsid w:val="009138AC"/>
    <w:rsid w:val="00913A12"/>
    <w:rsid w:val="00913B43"/>
    <w:rsid w:val="00913BE5"/>
    <w:rsid w:val="00913F23"/>
    <w:rsid w:val="00914FA5"/>
    <w:rsid w:val="00915E34"/>
    <w:rsid w:val="00916008"/>
    <w:rsid w:val="00916964"/>
    <w:rsid w:val="00916C47"/>
    <w:rsid w:val="009177A4"/>
    <w:rsid w:val="0092044B"/>
    <w:rsid w:val="00920CDD"/>
    <w:rsid w:val="00920E93"/>
    <w:rsid w:val="00920EF1"/>
    <w:rsid w:val="00920F62"/>
    <w:rsid w:val="00921B60"/>
    <w:rsid w:val="0092228C"/>
    <w:rsid w:val="009226A6"/>
    <w:rsid w:val="00922AED"/>
    <w:rsid w:val="00922D76"/>
    <w:rsid w:val="00922FEF"/>
    <w:rsid w:val="00923BD6"/>
    <w:rsid w:val="00923CEA"/>
    <w:rsid w:val="00923E56"/>
    <w:rsid w:val="009240CC"/>
    <w:rsid w:val="009243AA"/>
    <w:rsid w:val="00924AAF"/>
    <w:rsid w:val="00924E47"/>
    <w:rsid w:val="0092530D"/>
    <w:rsid w:val="0092553C"/>
    <w:rsid w:val="0092593A"/>
    <w:rsid w:val="00925A67"/>
    <w:rsid w:val="00926605"/>
    <w:rsid w:val="00926729"/>
    <w:rsid w:val="00926A1F"/>
    <w:rsid w:val="00926C9E"/>
    <w:rsid w:val="009270B2"/>
    <w:rsid w:val="0092739D"/>
    <w:rsid w:val="009278B3"/>
    <w:rsid w:val="00927BB1"/>
    <w:rsid w:val="00930444"/>
    <w:rsid w:val="00930794"/>
    <w:rsid w:val="009312A0"/>
    <w:rsid w:val="009313B8"/>
    <w:rsid w:val="00931556"/>
    <w:rsid w:val="00931929"/>
    <w:rsid w:val="00932257"/>
    <w:rsid w:val="009326D1"/>
    <w:rsid w:val="009329CA"/>
    <w:rsid w:val="00932BB2"/>
    <w:rsid w:val="00933360"/>
    <w:rsid w:val="00934317"/>
    <w:rsid w:val="009348CA"/>
    <w:rsid w:val="0093503A"/>
    <w:rsid w:val="00935295"/>
    <w:rsid w:val="00935454"/>
    <w:rsid w:val="0093568A"/>
    <w:rsid w:val="00935F29"/>
    <w:rsid w:val="00935FFC"/>
    <w:rsid w:val="00936222"/>
    <w:rsid w:val="009362E2"/>
    <w:rsid w:val="00936311"/>
    <w:rsid w:val="009366F2"/>
    <w:rsid w:val="009367AA"/>
    <w:rsid w:val="009368D7"/>
    <w:rsid w:val="00937DCC"/>
    <w:rsid w:val="00940089"/>
    <w:rsid w:val="00940191"/>
    <w:rsid w:val="009401C1"/>
    <w:rsid w:val="0094082C"/>
    <w:rsid w:val="00941680"/>
    <w:rsid w:val="00941B97"/>
    <w:rsid w:val="0094287F"/>
    <w:rsid w:val="00942E60"/>
    <w:rsid w:val="0094442A"/>
    <w:rsid w:val="00944826"/>
    <w:rsid w:val="009449FE"/>
    <w:rsid w:val="00944F3F"/>
    <w:rsid w:val="009454FB"/>
    <w:rsid w:val="0094670E"/>
    <w:rsid w:val="00946B2B"/>
    <w:rsid w:val="00947125"/>
    <w:rsid w:val="00947E68"/>
    <w:rsid w:val="0095012D"/>
    <w:rsid w:val="009505E3"/>
    <w:rsid w:val="009509ED"/>
    <w:rsid w:val="00951FD2"/>
    <w:rsid w:val="0095231A"/>
    <w:rsid w:val="0095328D"/>
    <w:rsid w:val="009532E6"/>
    <w:rsid w:val="0095349C"/>
    <w:rsid w:val="00953649"/>
    <w:rsid w:val="00953A12"/>
    <w:rsid w:val="00953F5B"/>
    <w:rsid w:val="00954591"/>
    <w:rsid w:val="0095500F"/>
    <w:rsid w:val="00955A30"/>
    <w:rsid w:val="009568EC"/>
    <w:rsid w:val="0096011E"/>
    <w:rsid w:val="00960629"/>
    <w:rsid w:val="0096085D"/>
    <w:rsid w:val="009611AC"/>
    <w:rsid w:val="00961882"/>
    <w:rsid w:val="00962503"/>
    <w:rsid w:val="00962E1B"/>
    <w:rsid w:val="00963599"/>
    <w:rsid w:val="00964A0E"/>
    <w:rsid w:val="009651C9"/>
    <w:rsid w:val="00965A3F"/>
    <w:rsid w:val="00965B85"/>
    <w:rsid w:val="0096728A"/>
    <w:rsid w:val="00967721"/>
    <w:rsid w:val="00967849"/>
    <w:rsid w:val="00970BC1"/>
    <w:rsid w:val="00970DC6"/>
    <w:rsid w:val="0097280D"/>
    <w:rsid w:val="0097346F"/>
    <w:rsid w:val="009736EA"/>
    <w:rsid w:val="009740FE"/>
    <w:rsid w:val="009744A7"/>
    <w:rsid w:val="0097460F"/>
    <w:rsid w:val="00974A5E"/>
    <w:rsid w:val="00974FD5"/>
    <w:rsid w:val="00975204"/>
    <w:rsid w:val="0097541A"/>
    <w:rsid w:val="00975A6D"/>
    <w:rsid w:val="009769A2"/>
    <w:rsid w:val="00976E74"/>
    <w:rsid w:val="00976F6A"/>
    <w:rsid w:val="00976FB3"/>
    <w:rsid w:val="00977B0E"/>
    <w:rsid w:val="00977EC5"/>
    <w:rsid w:val="0098010D"/>
    <w:rsid w:val="0098056F"/>
    <w:rsid w:val="00980D0A"/>
    <w:rsid w:val="00980ED9"/>
    <w:rsid w:val="00981466"/>
    <w:rsid w:val="009826F7"/>
    <w:rsid w:val="00983991"/>
    <w:rsid w:val="00983D22"/>
    <w:rsid w:val="00984367"/>
    <w:rsid w:val="00984DF7"/>
    <w:rsid w:val="009855A0"/>
    <w:rsid w:val="0098581E"/>
    <w:rsid w:val="00985C66"/>
    <w:rsid w:val="00985FAE"/>
    <w:rsid w:val="00985FD6"/>
    <w:rsid w:val="00986481"/>
    <w:rsid w:val="009867FF"/>
    <w:rsid w:val="00986B7D"/>
    <w:rsid w:val="009874E2"/>
    <w:rsid w:val="00991043"/>
    <w:rsid w:val="0099163D"/>
    <w:rsid w:val="0099198B"/>
    <w:rsid w:val="00991B40"/>
    <w:rsid w:val="00992232"/>
    <w:rsid w:val="009925F6"/>
    <w:rsid w:val="0099278D"/>
    <w:rsid w:val="00992806"/>
    <w:rsid w:val="00992FDD"/>
    <w:rsid w:val="00993BD4"/>
    <w:rsid w:val="00993E97"/>
    <w:rsid w:val="00994029"/>
    <w:rsid w:val="009948DA"/>
    <w:rsid w:val="00994B94"/>
    <w:rsid w:val="00994F82"/>
    <w:rsid w:val="00995091"/>
    <w:rsid w:val="0099580F"/>
    <w:rsid w:val="00996B85"/>
    <w:rsid w:val="00997A84"/>
    <w:rsid w:val="00997BE2"/>
    <w:rsid w:val="009A0739"/>
    <w:rsid w:val="009A07D3"/>
    <w:rsid w:val="009A0C0B"/>
    <w:rsid w:val="009A1079"/>
    <w:rsid w:val="009A241C"/>
    <w:rsid w:val="009A2486"/>
    <w:rsid w:val="009A30B4"/>
    <w:rsid w:val="009A3CA8"/>
    <w:rsid w:val="009A5342"/>
    <w:rsid w:val="009A5500"/>
    <w:rsid w:val="009A55AA"/>
    <w:rsid w:val="009A5E80"/>
    <w:rsid w:val="009A66EA"/>
    <w:rsid w:val="009A66FA"/>
    <w:rsid w:val="009A6BEB"/>
    <w:rsid w:val="009A7A06"/>
    <w:rsid w:val="009A7A86"/>
    <w:rsid w:val="009A7D55"/>
    <w:rsid w:val="009A7F5F"/>
    <w:rsid w:val="009A7FCE"/>
    <w:rsid w:val="009B0727"/>
    <w:rsid w:val="009B1836"/>
    <w:rsid w:val="009B1B61"/>
    <w:rsid w:val="009B1CCA"/>
    <w:rsid w:val="009B1DCD"/>
    <w:rsid w:val="009B2FBF"/>
    <w:rsid w:val="009B3BBF"/>
    <w:rsid w:val="009B3DB4"/>
    <w:rsid w:val="009B3F96"/>
    <w:rsid w:val="009B40B4"/>
    <w:rsid w:val="009B4184"/>
    <w:rsid w:val="009B4467"/>
    <w:rsid w:val="009B56B0"/>
    <w:rsid w:val="009B6549"/>
    <w:rsid w:val="009B6BE1"/>
    <w:rsid w:val="009B7EE5"/>
    <w:rsid w:val="009C008C"/>
    <w:rsid w:val="009C0429"/>
    <w:rsid w:val="009C1DD7"/>
    <w:rsid w:val="009C1F2A"/>
    <w:rsid w:val="009C1F71"/>
    <w:rsid w:val="009C2809"/>
    <w:rsid w:val="009C2C81"/>
    <w:rsid w:val="009C3903"/>
    <w:rsid w:val="009C3C8C"/>
    <w:rsid w:val="009C4898"/>
    <w:rsid w:val="009C5007"/>
    <w:rsid w:val="009C5252"/>
    <w:rsid w:val="009C72D8"/>
    <w:rsid w:val="009C76B2"/>
    <w:rsid w:val="009D00BE"/>
    <w:rsid w:val="009D015D"/>
    <w:rsid w:val="009D0C24"/>
    <w:rsid w:val="009D0F50"/>
    <w:rsid w:val="009D1F2C"/>
    <w:rsid w:val="009D340F"/>
    <w:rsid w:val="009D372B"/>
    <w:rsid w:val="009D3A60"/>
    <w:rsid w:val="009D42F3"/>
    <w:rsid w:val="009D4589"/>
    <w:rsid w:val="009D567F"/>
    <w:rsid w:val="009D5756"/>
    <w:rsid w:val="009D5DF1"/>
    <w:rsid w:val="009D61A6"/>
    <w:rsid w:val="009D6ADF"/>
    <w:rsid w:val="009D6B2A"/>
    <w:rsid w:val="009D711F"/>
    <w:rsid w:val="009D78DF"/>
    <w:rsid w:val="009D795F"/>
    <w:rsid w:val="009D7AC9"/>
    <w:rsid w:val="009E0C9B"/>
    <w:rsid w:val="009E2E3D"/>
    <w:rsid w:val="009E4120"/>
    <w:rsid w:val="009E4B42"/>
    <w:rsid w:val="009E4B55"/>
    <w:rsid w:val="009E4E7A"/>
    <w:rsid w:val="009E6EA7"/>
    <w:rsid w:val="009E720B"/>
    <w:rsid w:val="009E7502"/>
    <w:rsid w:val="009F0139"/>
    <w:rsid w:val="009F033C"/>
    <w:rsid w:val="009F20B2"/>
    <w:rsid w:val="009F364F"/>
    <w:rsid w:val="009F518A"/>
    <w:rsid w:val="009F51EF"/>
    <w:rsid w:val="009F5650"/>
    <w:rsid w:val="009F63D1"/>
    <w:rsid w:val="009F6489"/>
    <w:rsid w:val="009F68BC"/>
    <w:rsid w:val="009F69D5"/>
    <w:rsid w:val="00A0059A"/>
    <w:rsid w:val="00A00677"/>
    <w:rsid w:val="00A00929"/>
    <w:rsid w:val="00A010D3"/>
    <w:rsid w:val="00A01B4F"/>
    <w:rsid w:val="00A03053"/>
    <w:rsid w:val="00A04470"/>
    <w:rsid w:val="00A046CD"/>
    <w:rsid w:val="00A04A1E"/>
    <w:rsid w:val="00A04F9F"/>
    <w:rsid w:val="00A05CC0"/>
    <w:rsid w:val="00A05D50"/>
    <w:rsid w:val="00A067A4"/>
    <w:rsid w:val="00A06923"/>
    <w:rsid w:val="00A07D90"/>
    <w:rsid w:val="00A10406"/>
    <w:rsid w:val="00A1103A"/>
    <w:rsid w:val="00A1129D"/>
    <w:rsid w:val="00A117E5"/>
    <w:rsid w:val="00A12073"/>
    <w:rsid w:val="00A124FC"/>
    <w:rsid w:val="00A128AF"/>
    <w:rsid w:val="00A1319F"/>
    <w:rsid w:val="00A13204"/>
    <w:rsid w:val="00A13C7D"/>
    <w:rsid w:val="00A13D70"/>
    <w:rsid w:val="00A13D76"/>
    <w:rsid w:val="00A156CF"/>
    <w:rsid w:val="00A1574F"/>
    <w:rsid w:val="00A16368"/>
    <w:rsid w:val="00A16524"/>
    <w:rsid w:val="00A16698"/>
    <w:rsid w:val="00A1675C"/>
    <w:rsid w:val="00A168DA"/>
    <w:rsid w:val="00A16A00"/>
    <w:rsid w:val="00A16C1A"/>
    <w:rsid w:val="00A16FE8"/>
    <w:rsid w:val="00A17390"/>
    <w:rsid w:val="00A17E7D"/>
    <w:rsid w:val="00A20154"/>
    <w:rsid w:val="00A206AD"/>
    <w:rsid w:val="00A20C9B"/>
    <w:rsid w:val="00A216D3"/>
    <w:rsid w:val="00A21F24"/>
    <w:rsid w:val="00A221EA"/>
    <w:rsid w:val="00A22499"/>
    <w:rsid w:val="00A23833"/>
    <w:rsid w:val="00A2401B"/>
    <w:rsid w:val="00A247B7"/>
    <w:rsid w:val="00A24FE0"/>
    <w:rsid w:val="00A25162"/>
    <w:rsid w:val="00A25733"/>
    <w:rsid w:val="00A25E84"/>
    <w:rsid w:val="00A263D7"/>
    <w:rsid w:val="00A30E13"/>
    <w:rsid w:val="00A30E97"/>
    <w:rsid w:val="00A30F96"/>
    <w:rsid w:val="00A3273A"/>
    <w:rsid w:val="00A32AF1"/>
    <w:rsid w:val="00A33E10"/>
    <w:rsid w:val="00A33E3B"/>
    <w:rsid w:val="00A347D7"/>
    <w:rsid w:val="00A34E24"/>
    <w:rsid w:val="00A35252"/>
    <w:rsid w:val="00A35D2B"/>
    <w:rsid w:val="00A36A24"/>
    <w:rsid w:val="00A36D40"/>
    <w:rsid w:val="00A36FEA"/>
    <w:rsid w:val="00A37911"/>
    <w:rsid w:val="00A37F5F"/>
    <w:rsid w:val="00A40336"/>
    <w:rsid w:val="00A403A6"/>
    <w:rsid w:val="00A404B3"/>
    <w:rsid w:val="00A40649"/>
    <w:rsid w:val="00A40D35"/>
    <w:rsid w:val="00A41E9D"/>
    <w:rsid w:val="00A4245F"/>
    <w:rsid w:val="00A42505"/>
    <w:rsid w:val="00A42970"/>
    <w:rsid w:val="00A438B5"/>
    <w:rsid w:val="00A44199"/>
    <w:rsid w:val="00A44565"/>
    <w:rsid w:val="00A450DF"/>
    <w:rsid w:val="00A45FCC"/>
    <w:rsid w:val="00A46061"/>
    <w:rsid w:val="00A46AB9"/>
    <w:rsid w:val="00A46FC5"/>
    <w:rsid w:val="00A4722F"/>
    <w:rsid w:val="00A47628"/>
    <w:rsid w:val="00A508BD"/>
    <w:rsid w:val="00A5099A"/>
    <w:rsid w:val="00A512AB"/>
    <w:rsid w:val="00A523BA"/>
    <w:rsid w:val="00A523BF"/>
    <w:rsid w:val="00A52479"/>
    <w:rsid w:val="00A52E2C"/>
    <w:rsid w:val="00A53297"/>
    <w:rsid w:val="00A533D7"/>
    <w:rsid w:val="00A5394E"/>
    <w:rsid w:val="00A54591"/>
    <w:rsid w:val="00A54745"/>
    <w:rsid w:val="00A54C41"/>
    <w:rsid w:val="00A55364"/>
    <w:rsid w:val="00A55E17"/>
    <w:rsid w:val="00A566DD"/>
    <w:rsid w:val="00A56855"/>
    <w:rsid w:val="00A57B98"/>
    <w:rsid w:val="00A60B2A"/>
    <w:rsid w:val="00A61883"/>
    <w:rsid w:val="00A61A00"/>
    <w:rsid w:val="00A61CBB"/>
    <w:rsid w:val="00A6259A"/>
    <w:rsid w:val="00A62DAA"/>
    <w:rsid w:val="00A631D4"/>
    <w:rsid w:val="00A637C1"/>
    <w:rsid w:val="00A63DF2"/>
    <w:rsid w:val="00A63FE3"/>
    <w:rsid w:val="00A63FFC"/>
    <w:rsid w:val="00A64E1D"/>
    <w:rsid w:val="00A6512C"/>
    <w:rsid w:val="00A65324"/>
    <w:rsid w:val="00A65483"/>
    <w:rsid w:val="00A65676"/>
    <w:rsid w:val="00A66F34"/>
    <w:rsid w:val="00A67733"/>
    <w:rsid w:val="00A67E73"/>
    <w:rsid w:val="00A70284"/>
    <w:rsid w:val="00A713E4"/>
    <w:rsid w:val="00A716C1"/>
    <w:rsid w:val="00A71CE5"/>
    <w:rsid w:val="00A71D9E"/>
    <w:rsid w:val="00A729E2"/>
    <w:rsid w:val="00A72FDC"/>
    <w:rsid w:val="00A7364E"/>
    <w:rsid w:val="00A73952"/>
    <w:rsid w:val="00A73DAA"/>
    <w:rsid w:val="00A7414A"/>
    <w:rsid w:val="00A74245"/>
    <w:rsid w:val="00A75577"/>
    <w:rsid w:val="00A75664"/>
    <w:rsid w:val="00A75B5A"/>
    <w:rsid w:val="00A75D10"/>
    <w:rsid w:val="00A75F5E"/>
    <w:rsid w:val="00A75FFB"/>
    <w:rsid w:val="00A7602E"/>
    <w:rsid w:val="00A760F4"/>
    <w:rsid w:val="00A769A3"/>
    <w:rsid w:val="00A77D6C"/>
    <w:rsid w:val="00A80128"/>
    <w:rsid w:val="00A80C94"/>
    <w:rsid w:val="00A81033"/>
    <w:rsid w:val="00A812B7"/>
    <w:rsid w:val="00A82E75"/>
    <w:rsid w:val="00A82F1B"/>
    <w:rsid w:val="00A83267"/>
    <w:rsid w:val="00A834B9"/>
    <w:rsid w:val="00A83609"/>
    <w:rsid w:val="00A84A6E"/>
    <w:rsid w:val="00A84C73"/>
    <w:rsid w:val="00A853DE"/>
    <w:rsid w:val="00A856DC"/>
    <w:rsid w:val="00A85AB4"/>
    <w:rsid w:val="00A86795"/>
    <w:rsid w:val="00A8708A"/>
    <w:rsid w:val="00A875E2"/>
    <w:rsid w:val="00A87E2E"/>
    <w:rsid w:val="00A87F4A"/>
    <w:rsid w:val="00A901FE"/>
    <w:rsid w:val="00A911C8"/>
    <w:rsid w:val="00A916AD"/>
    <w:rsid w:val="00A91951"/>
    <w:rsid w:val="00A9205B"/>
    <w:rsid w:val="00A926EE"/>
    <w:rsid w:val="00A92B54"/>
    <w:rsid w:val="00A930D9"/>
    <w:rsid w:val="00A94047"/>
    <w:rsid w:val="00A9453E"/>
    <w:rsid w:val="00A9457B"/>
    <w:rsid w:val="00A94DA0"/>
    <w:rsid w:val="00A9540C"/>
    <w:rsid w:val="00A9556E"/>
    <w:rsid w:val="00A95F41"/>
    <w:rsid w:val="00A968EE"/>
    <w:rsid w:val="00AA04D7"/>
    <w:rsid w:val="00AA1B5E"/>
    <w:rsid w:val="00AA1E70"/>
    <w:rsid w:val="00AA1FFA"/>
    <w:rsid w:val="00AA26EC"/>
    <w:rsid w:val="00AA27B0"/>
    <w:rsid w:val="00AA28FE"/>
    <w:rsid w:val="00AA2C1A"/>
    <w:rsid w:val="00AA3354"/>
    <w:rsid w:val="00AA35C0"/>
    <w:rsid w:val="00AA4055"/>
    <w:rsid w:val="00AA5806"/>
    <w:rsid w:val="00AA5FA9"/>
    <w:rsid w:val="00AA63B4"/>
    <w:rsid w:val="00AA6DD9"/>
    <w:rsid w:val="00AA7602"/>
    <w:rsid w:val="00AA7FBC"/>
    <w:rsid w:val="00AB0621"/>
    <w:rsid w:val="00AB2035"/>
    <w:rsid w:val="00AB286D"/>
    <w:rsid w:val="00AB28C8"/>
    <w:rsid w:val="00AB2C4C"/>
    <w:rsid w:val="00AB2F4D"/>
    <w:rsid w:val="00AB3571"/>
    <w:rsid w:val="00AB3AB4"/>
    <w:rsid w:val="00AB3B39"/>
    <w:rsid w:val="00AB42E0"/>
    <w:rsid w:val="00AB4D39"/>
    <w:rsid w:val="00AB4EBA"/>
    <w:rsid w:val="00AB5568"/>
    <w:rsid w:val="00AB55C7"/>
    <w:rsid w:val="00AB6010"/>
    <w:rsid w:val="00AB74B8"/>
    <w:rsid w:val="00AC01A8"/>
    <w:rsid w:val="00AC0405"/>
    <w:rsid w:val="00AC07B8"/>
    <w:rsid w:val="00AC0A2B"/>
    <w:rsid w:val="00AC0E4F"/>
    <w:rsid w:val="00AC2583"/>
    <w:rsid w:val="00AC26B1"/>
    <w:rsid w:val="00AC2C44"/>
    <w:rsid w:val="00AC3431"/>
    <w:rsid w:val="00AC35B9"/>
    <w:rsid w:val="00AC38DE"/>
    <w:rsid w:val="00AC5A2A"/>
    <w:rsid w:val="00AC5F69"/>
    <w:rsid w:val="00AC60F1"/>
    <w:rsid w:val="00AC6201"/>
    <w:rsid w:val="00AC6428"/>
    <w:rsid w:val="00AC7BE2"/>
    <w:rsid w:val="00AC7D88"/>
    <w:rsid w:val="00AD03D9"/>
    <w:rsid w:val="00AD0669"/>
    <w:rsid w:val="00AD09D3"/>
    <w:rsid w:val="00AD10CD"/>
    <w:rsid w:val="00AD194F"/>
    <w:rsid w:val="00AD1AE3"/>
    <w:rsid w:val="00AD1C3A"/>
    <w:rsid w:val="00AD2262"/>
    <w:rsid w:val="00AD247C"/>
    <w:rsid w:val="00AD2B0D"/>
    <w:rsid w:val="00AD2F44"/>
    <w:rsid w:val="00AD337A"/>
    <w:rsid w:val="00AD3857"/>
    <w:rsid w:val="00AD3DC6"/>
    <w:rsid w:val="00AD42A9"/>
    <w:rsid w:val="00AD48EF"/>
    <w:rsid w:val="00AD530F"/>
    <w:rsid w:val="00AD6920"/>
    <w:rsid w:val="00AD6D7B"/>
    <w:rsid w:val="00AE02EB"/>
    <w:rsid w:val="00AE1423"/>
    <w:rsid w:val="00AE1DF0"/>
    <w:rsid w:val="00AE3547"/>
    <w:rsid w:val="00AE37E6"/>
    <w:rsid w:val="00AE3943"/>
    <w:rsid w:val="00AE4C64"/>
    <w:rsid w:val="00AE5639"/>
    <w:rsid w:val="00AE58FA"/>
    <w:rsid w:val="00AE5E5C"/>
    <w:rsid w:val="00AE63D6"/>
    <w:rsid w:val="00AE6644"/>
    <w:rsid w:val="00AE6685"/>
    <w:rsid w:val="00AE68AE"/>
    <w:rsid w:val="00AE6EF8"/>
    <w:rsid w:val="00AE7D14"/>
    <w:rsid w:val="00AF068A"/>
    <w:rsid w:val="00AF0839"/>
    <w:rsid w:val="00AF14E0"/>
    <w:rsid w:val="00AF1890"/>
    <w:rsid w:val="00AF1DCC"/>
    <w:rsid w:val="00AF2A61"/>
    <w:rsid w:val="00AF4A27"/>
    <w:rsid w:val="00AF4B37"/>
    <w:rsid w:val="00AF4C1D"/>
    <w:rsid w:val="00AF5B63"/>
    <w:rsid w:val="00AF669A"/>
    <w:rsid w:val="00AF6DEA"/>
    <w:rsid w:val="00AF7381"/>
    <w:rsid w:val="00AF7810"/>
    <w:rsid w:val="00B00537"/>
    <w:rsid w:val="00B00B3A"/>
    <w:rsid w:val="00B02289"/>
    <w:rsid w:val="00B025C4"/>
    <w:rsid w:val="00B02AD4"/>
    <w:rsid w:val="00B02CCB"/>
    <w:rsid w:val="00B04D80"/>
    <w:rsid w:val="00B05033"/>
    <w:rsid w:val="00B051BD"/>
    <w:rsid w:val="00B057C9"/>
    <w:rsid w:val="00B05D12"/>
    <w:rsid w:val="00B06135"/>
    <w:rsid w:val="00B061C2"/>
    <w:rsid w:val="00B07A89"/>
    <w:rsid w:val="00B100C0"/>
    <w:rsid w:val="00B108AB"/>
    <w:rsid w:val="00B1091F"/>
    <w:rsid w:val="00B10DCB"/>
    <w:rsid w:val="00B11045"/>
    <w:rsid w:val="00B1180A"/>
    <w:rsid w:val="00B12504"/>
    <w:rsid w:val="00B12BBD"/>
    <w:rsid w:val="00B1319B"/>
    <w:rsid w:val="00B133F1"/>
    <w:rsid w:val="00B133F3"/>
    <w:rsid w:val="00B1357B"/>
    <w:rsid w:val="00B13FB6"/>
    <w:rsid w:val="00B142A9"/>
    <w:rsid w:val="00B1452E"/>
    <w:rsid w:val="00B153F9"/>
    <w:rsid w:val="00B16A98"/>
    <w:rsid w:val="00B1794E"/>
    <w:rsid w:val="00B17BDB"/>
    <w:rsid w:val="00B205D6"/>
    <w:rsid w:val="00B20A04"/>
    <w:rsid w:val="00B20FA1"/>
    <w:rsid w:val="00B21D18"/>
    <w:rsid w:val="00B2210A"/>
    <w:rsid w:val="00B22212"/>
    <w:rsid w:val="00B2297C"/>
    <w:rsid w:val="00B22C7A"/>
    <w:rsid w:val="00B231F8"/>
    <w:rsid w:val="00B234ED"/>
    <w:rsid w:val="00B23A0B"/>
    <w:rsid w:val="00B23F81"/>
    <w:rsid w:val="00B24054"/>
    <w:rsid w:val="00B243F4"/>
    <w:rsid w:val="00B25B49"/>
    <w:rsid w:val="00B26035"/>
    <w:rsid w:val="00B26068"/>
    <w:rsid w:val="00B263FC"/>
    <w:rsid w:val="00B26563"/>
    <w:rsid w:val="00B27BA5"/>
    <w:rsid w:val="00B30684"/>
    <w:rsid w:val="00B30DAD"/>
    <w:rsid w:val="00B30F93"/>
    <w:rsid w:val="00B31D52"/>
    <w:rsid w:val="00B31F4A"/>
    <w:rsid w:val="00B32148"/>
    <w:rsid w:val="00B321A9"/>
    <w:rsid w:val="00B32204"/>
    <w:rsid w:val="00B327A2"/>
    <w:rsid w:val="00B32A3D"/>
    <w:rsid w:val="00B32D3B"/>
    <w:rsid w:val="00B335CD"/>
    <w:rsid w:val="00B33C1F"/>
    <w:rsid w:val="00B33D95"/>
    <w:rsid w:val="00B33DED"/>
    <w:rsid w:val="00B346C5"/>
    <w:rsid w:val="00B34F70"/>
    <w:rsid w:val="00B35A3A"/>
    <w:rsid w:val="00B35A5A"/>
    <w:rsid w:val="00B35EC3"/>
    <w:rsid w:val="00B35FF4"/>
    <w:rsid w:val="00B37A92"/>
    <w:rsid w:val="00B37BCA"/>
    <w:rsid w:val="00B402A8"/>
    <w:rsid w:val="00B40D48"/>
    <w:rsid w:val="00B413E0"/>
    <w:rsid w:val="00B416F4"/>
    <w:rsid w:val="00B41D5C"/>
    <w:rsid w:val="00B41F56"/>
    <w:rsid w:val="00B42067"/>
    <w:rsid w:val="00B423C6"/>
    <w:rsid w:val="00B42DD6"/>
    <w:rsid w:val="00B43130"/>
    <w:rsid w:val="00B458F5"/>
    <w:rsid w:val="00B45CF0"/>
    <w:rsid w:val="00B46D97"/>
    <w:rsid w:val="00B4729D"/>
    <w:rsid w:val="00B47416"/>
    <w:rsid w:val="00B477A9"/>
    <w:rsid w:val="00B47853"/>
    <w:rsid w:val="00B47AF2"/>
    <w:rsid w:val="00B500FF"/>
    <w:rsid w:val="00B508CB"/>
    <w:rsid w:val="00B50A6C"/>
    <w:rsid w:val="00B511F7"/>
    <w:rsid w:val="00B512D3"/>
    <w:rsid w:val="00B5177D"/>
    <w:rsid w:val="00B51AA3"/>
    <w:rsid w:val="00B51CEF"/>
    <w:rsid w:val="00B53C81"/>
    <w:rsid w:val="00B53F3B"/>
    <w:rsid w:val="00B54207"/>
    <w:rsid w:val="00B54684"/>
    <w:rsid w:val="00B554A5"/>
    <w:rsid w:val="00B557F5"/>
    <w:rsid w:val="00B55A4E"/>
    <w:rsid w:val="00B56350"/>
    <w:rsid w:val="00B56F54"/>
    <w:rsid w:val="00B5732D"/>
    <w:rsid w:val="00B573A6"/>
    <w:rsid w:val="00B57D16"/>
    <w:rsid w:val="00B60150"/>
    <w:rsid w:val="00B60374"/>
    <w:rsid w:val="00B60CB6"/>
    <w:rsid w:val="00B60E5F"/>
    <w:rsid w:val="00B6287D"/>
    <w:rsid w:val="00B62927"/>
    <w:rsid w:val="00B630A0"/>
    <w:rsid w:val="00B635F3"/>
    <w:rsid w:val="00B65698"/>
    <w:rsid w:val="00B65964"/>
    <w:rsid w:val="00B6704C"/>
    <w:rsid w:val="00B6745B"/>
    <w:rsid w:val="00B70D6A"/>
    <w:rsid w:val="00B717E2"/>
    <w:rsid w:val="00B71C86"/>
    <w:rsid w:val="00B72764"/>
    <w:rsid w:val="00B728BD"/>
    <w:rsid w:val="00B73012"/>
    <w:rsid w:val="00B75C51"/>
    <w:rsid w:val="00B767D2"/>
    <w:rsid w:val="00B7691A"/>
    <w:rsid w:val="00B7782F"/>
    <w:rsid w:val="00B80042"/>
    <w:rsid w:val="00B808DB"/>
    <w:rsid w:val="00B80A23"/>
    <w:rsid w:val="00B83493"/>
    <w:rsid w:val="00B8359A"/>
    <w:rsid w:val="00B83699"/>
    <w:rsid w:val="00B83827"/>
    <w:rsid w:val="00B8390F"/>
    <w:rsid w:val="00B8411A"/>
    <w:rsid w:val="00B84A13"/>
    <w:rsid w:val="00B85C99"/>
    <w:rsid w:val="00B87142"/>
    <w:rsid w:val="00B872D6"/>
    <w:rsid w:val="00B87345"/>
    <w:rsid w:val="00B87619"/>
    <w:rsid w:val="00B878BB"/>
    <w:rsid w:val="00B90087"/>
    <w:rsid w:val="00B916A3"/>
    <w:rsid w:val="00B91E6D"/>
    <w:rsid w:val="00B920F1"/>
    <w:rsid w:val="00B92475"/>
    <w:rsid w:val="00B92E3A"/>
    <w:rsid w:val="00B94A72"/>
    <w:rsid w:val="00B94EAE"/>
    <w:rsid w:val="00B956AF"/>
    <w:rsid w:val="00B95870"/>
    <w:rsid w:val="00B961A0"/>
    <w:rsid w:val="00B9676D"/>
    <w:rsid w:val="00B96A40"/>
    <w:rsid w:val="00B970F1"/>
    <w:rsid w:val="00B978C6"/>
    <w:rsid w:val="00B97B43"/>
    <w:rsid w:val="00BA0A3B"/>
    <w:rsid w:val="00BA15A4"/>
    <w:rsid w:val="00BA3F08"/>
    <w:rsid w:val="00BA4007"/>
    <w:rsid w:val="00BA4A07"/>
    <w:rsid w:val="00BA5572"/>
    <w:rsid w:val="00BA5DB8"/>
    <w:rsid w:val="00BA5E2D"/>
    <w:rsid w:val="00BA5ECE"/>
    <w:rsid w:val="00BA5F87"/>
    <w:rsid w:val="00BA6701"/>
    <w:rsid w:val="00BA6AE2"/>
    <w:rsid w:val="00BB060D"/>
    <w:rsid w:val="00BB1144"/>
    <w:rsid w:val="00BB1163"/>
    <w:rsid w:val="00BB1167"/>
    <w:rsid w:val="00BB19E6"/>
    <w:rsid w:val="00BB1B12"/>
    <w:rsid w:val="00BB1FC0"/>
    <w:rsid w:val="00BB213C"/>
    <w:rsid w:val="00BB2E16"/>
    <w:rsid w:val="00BB2F9C"/>
    <w:rsid w:val="00BB5035"/>
    <w:rsid w:val="00BB5789"/>
    <w:rsid w:val="00BB5D51"/>
    <w:rsid w:val="00BB683D"/>
    <w:rsid w:val="00BB780D"/>
    <w:rsid w:val="00BB78D4"/>
    <w:rsid w:val="00BB78D6"/>
    <w:rsid w:val="00BB792C"/>
    <w:rsid w:val="00BB7E3F"/>
    <w:rsid w:val="00BC1050"/>
    <w:rsid w:val="00BC1071"/>
    <w:rsid w:val="00BC1A6A"/>
    <w:rsid w:val="00BC1B23"/>
    <w:rsid w:val="00BC1EAF"/>
    <w:rsid w:val="00BC1EF8"/>
    <w:rsid w:val="00BC2274"/>
    <w:rsid w:val="00BC2467"/>
    <w:rsid w:val="00BC301D"/>
    <w:rsid w:val="00BC359D"/>
    <w:rsid w:val="00BC3F8C"/>
    <w:rsid w:val="00BC4277"/>
    <w:rsid w:val="00BC44C7"/>
    <w:rsid w:val="00BC4A61"/>
    <w:rsid w:val="00BC5539"/>
    <w:rsid w:val="00BC5A79"/>
    <w:rsid w:val="00BC5F14"/>
    <w:rsid w:val="00BC611D"/>
    <w:rsid w:val="00BC6588"/>
    <w:rsid w:val="00BC66A7"/>
    <w:rsid w:val="00BC6AD0"/>
    <w:rsid w:val="00BC74BD"/>
    <w:rsid w:val="00BD00F1"/>
    <w:rsid w:val="00BD0725"/>
    <w:rsid w:val="00BD1AC3"/>
    <w:rsid w:val="00BD1BA5"/>
    <w:rsid w:val="00BD210C"/>
    <w:rsid w:val="00BD216E"/>
    <w:rsid w:val="00BD24C0"/>
    <w:rsid w:val="00BD2715"/>
    <w:rsid w:val="00BD2855"/>
    <w:rsid w:val="00BD29A9"/>
    <w:rsid w:val="00BD324D"/>
    <w:rsid w:val="00BD363F"/>
    <w:rsid w:val="00BD3896"/>
    <w:rsid w:val="00BD38A2"/>
    <w:rsid w:val="00BD3C5B"/>
    <w:rsid w:val="00BD4B1C"/>
    <w:rsid w:val="00BD4C82"/>
    <w:rsid w:val="00BD4E84"/>
    <w:rsid w:val="00BD4FD6"/>
    <w:rsid w:val="00BD526C"/>
    <w:rsid w:val="00BD610D"/>
    <w:rsid w:val="00BD66E3"/>
    <w:rsid w:val="00BD698F"/>
    <w:rsid w:val="00BD7225"/>
    <w:rsid w:val="00BD775B"/>
    <w:rsid w:val="00BE08F6"/>
    <w:rsid w:val="00BE0D5B"/>
    <w:rsid w:val="00BE0FF2"/>
    <w:rsid w:val="00BE18F9"/>
    <w:rsid w:val="00BE19A7"/>
    <w:rsid w:val="00BE35D2"/>
    <w:rsid w:val="00BE38F2"/>
    <w:rsid w:val="00BE3E71"/>
    <w:rsid w:val="00BE433D"/>
    <w:rsid w:val="00BE5327"/>
    <w:rsid w:val="00BE65E7"/>
    <w:rsid w:val="00BE673C"/>
    <w:rsid w:val="00BE691E"/>
    <w:rsid w:val="00BE704A"/>
    <w:rsid w:val="00BE7652"/>
    <w:rsid w:val="00BE7B0B"/>
    <w:rsid w:val="00BE7CE6"/>
    <w:rsid w:val="00BE7D07"/>
    <w:rsid w:val="00BF065F"/>
    <w:rsid w:val="00BF0CF4"/>
    <w:rsid w:val="00BF0DCE"/>
    <w:rsid w:val="00BF13F3"/>
    <w:rsid w:val="00BF1A22"/>
    <w:rsid w:val="00BF1B1A"/>
    <w:rsid w:val="00BF204D"/>
    <w:rsid w:val="00BF25F7"/>
    <w:rsid w:val="00BF331F"/>
    <w:rsid w:val="00BF36F6"/>
    <w:rsid w:val="00BF3AC6"/>
    <w:rsid w:val="00BF3D79"/>
    <w:rsid w:val="00BF3E2A"/>
    <w:rsid w:val="00BF4CA5"/>
    <w:rsid w:val="00BF4CAE"/>
    <w:rsid w:val="00BF6097"/>
    <w:rsid w:val="00BF618E"/>
    <w:rsid w:val="00BF6445"/>
    <w:rsid w:val="00BF6571"/>
    <w:rsid w:val="00BF696E"/>
    <w:rsid w:val="00BF6A34"/>
    <w:rsid w:val="00BF7562"/>
    <w:rsid w:val="00BF7D90"/>
    <w:rsid w:val="00C00380"/>
    <w:rsid w:val="00C0042B"/>
    <w:rsid w:val="00C012B1"/>
    <w:rsid w:val="00C013F3"/>
    <w:rsid w:val="00C01A53"/>
    <w:rsid w:val="00C02D5A"/>
    <w:rsid w:val="00C02ED9"/>
    <w:rsid w:val="00C03134"/>
    <w:rsid w:val="00C043B0"/>
    <w:rsid w:val="00C04774"/>
    <w:rsid w:val="00C05C2E"/>
    <w:rsid w:val="00C05C57"/>
    <w:rsid w:val="00C06B87"/>
    <w:rsid w:val="00C06E6B"/>
    <w:rsid w:val="00C07872"/>
    <w:rsid w:val="00C079E5"/>
    <w:rsid w:val="00C10421"/>
    <w:rsid w:val="00C1126A"/>
    <w:rsid w:val="00C11327"/>
    <w:rsid w:val="00C11E17"/>
    <w:rsid w:val="00C123D9"/>
    <w:rsid w:val="00C136F0"/>
    <w:rsid w:val="00C147BE"/>
    <w:rsid w:val="00C14805"/>
    <w:rsid w:val="00C14A45"/>
    <w:rsid w:val="00C14C5A"/>
    <w:rsid w:val="00C14F85"/>
    <w:rsid w:val="00C152D9"/>
    <w:rsid w:val="00C154CC"/>
    <w:rsid w:val="00C15823"/>
    <w:rsid w:val="00C159A9"/>
    <w:rsid w:val="00C15B2E"/>
    <w:rsid w:val="00C1659F"/>
    <w:rsid w:val="00C16B57"/>
    <w:rsid w:val="00C170C0"/>
    <w:rsid w:val="00C1732C"/>
    <w:rsid w:val="00C17E53"/>
    <w:rsid w:val="00C20515"/>
    <w:rsid w:val="00C21B96"/>
    <w:rsid w:val="00C21BEC"/>
    <w:rsid w:val="00C220CC"/>
    <w:rsid w:val="00C228F6"/>
    <w:rsid w:val="00C22CFC"/>
    <w:rsid w:val="00C239BE"/>
    <w:rsid w:val="00C23ADA"/>
    <w:rsid w:val="00C23C6B"/>
    <w:rsid w:val="00C2402C"/>
    <w:rsid w:val="00C24035"/>
    <w:rsid w:val="00C2476C"/>
    <w:rsid w:val="00C24F76"/>
    <w:rsid w:val="00C25588"/>
    <w:rsid w:val="00C25EE6"/>
    <w:rsid w:val="00C26379"/>
    <w:rsid w:val="00C263FA"/>
    <w:rsid w:val="00C26D7E"/>
    <w:rsid w:val="00C26E41"/>
    <w:rsid w:val="00C278DE"/>
    <w:rsid w:val="00C27ACD"/>
    <w:rsid w:val="00C30216"/>
    <w:rsid w:val="00C3056C"/>
    <w:rsid w:val="00C30D4E"/>
    <w:rsid w:val="00C31119"/>
    <w:rsid w:val="00C325FB"/>
    <w:rsid w:val="00C3367C"/>
    <w:rsid w:val="00C337AD"/>
    <w:rsid w:val="00C33BC9"/>
    <w:rsid w:val="00C3498E"/>
    <w:rsid w:val="00C34FFA"/>
    <w:rsid w:val="00C3503A"/>
    <w:rsid w:val="00C36535"/>
    <w:rsid w:val="00C36955"/>
    <w:rsid w:val="00C372B1"/>
    <w:rsid w:val="00C373D1"/>
    <w:rsid w:val="00C37772"/>
    <w:rsid w:val="00C37B75"/>
    <w:rsid w:val="00C37D1D"/>
    <w:rsid w:val="00C4000A"/>
    <w:rsid w:val="00C40715"/>
    <w:rsid w:val="00C408AC"/>
    <w:rsid w:val="00C4095E"/>
    <w:rsid w:val="00C40A02"/>
    <w:rsid w:val="00C40C47"/>
    <w:rsid w:val="00C40C9C"/>
    <w:rsid w:val="00C414BD"/>
    <w:rsid w:val="00C42294"/>
    <w:rsid w:val="00C424CD"/>
    <w:rsid w:val="00C42606"/>
    <w:rsid w:val="00C4326B"/>
    <w:rsid w:val="00C4373B"/>
    <w:rsid w:val="00C43813"/>
    <w:rsid w:val="00C43B94"/>
    <w:rsid w:val="00C43C6D"/>
    <w:rsid w:val="00C440F8"/>
    <w:rsid w:val="00C445F4"/>
    <w:rsid w:val="00C45313"/>
    <w:rsid w:val="00C47619"/>
    <w:rsid w:val="00C47966"/>
    <w:rsid w:val="00C50496"/>
    <w:rsid w:val="00C50703"/>
    <w:rsid w:val="00C51A6B"/>
    <w:rsid w:val="00C526F3"/>
    <w:rsid w:val="00C528E1"/>
    <w:rsid w:val="00C52C4E"/>
    <w:rsid w:val="00C54483"/>
    <w:rsid w:val="00C54B18"/>
    <w:rsid w:val="00C550C4"/>
    <w:rsid w:val="00C560C9"/>
    <w:rsid w:val="00C5680B"/>
    <w:rsid w:val="00C571AC"/>
    <w:rsid w:val="00C601C7"/>
    <w:rsid w:val="00C60A6A"/>
    <w:rsid w:val="00C61208"/>
    <w:rsid w:val="00C612D8"/>
    <w:rsid w:val="00C61517"/>
    <w:rsid w:val="00C623DC"/>
    <w:rsid w:val="00C62F5D"/>
    <w:rsid w:val="00C638F2"/>
    <w:rsid w:val="00C63CF9"/>
    <w:rsid w:val="00C63FCB"/>
    <w:rsid w:val="00C641B4"/>
    <w:rsid w:val="00C641D0"/>
    <w:rsid w:val="00C6537F"/>
    <w:rsid w:val="00C65E33"/>
    <w:rsid w:val="00C66462"/>
    <w:rsid w:val="00C67828"/>
    <w:rsid w:val="00C707B2"/>
    <w:rsid w:val="00C73416"/>
    <w:rsid w:val="00C73B7D"/>
    <w:rsid w:val="00C742DD"/>
    <w:rsid w:val="00C748A2"/>
    <w:rsid w:val="00C74D3B"/>
    <w:rsid w:val="00C760FD"/>
    <w:rsid w:val="00C76310"/>
    <w:rsid w:val="00C7688C"/>
    <w:rsid w:val="00C76A6A"/>
    <w:rsid w:val="00C76A92"/>
    <w:rsid w:val="00C77847"/>
    <w:rsid w:val="00C80904"/>
    <w:rsid w:val="00C812B7"/>
    <w:rsid w:val="00C83223"/>
    <w:rsid w:val="00C842FE"/>
    <w:rsid w:val="00C856BA"/>
    <w:rsid w:val="00C85BC2"/>
    <w:rsid w:val="00C85F83"/>
    <w:rsid w:val="00C862D3"/>
    <w:rsid w:val="00C862EA"/>
    <w:rsid w:val="00C866F0"/>
    <w:rsid w:val="00C86F53"/>
    <w:rsid w:val="00C86FC8"/>
    <w:rsid w:val="00C900DE"/>
    <w:rsid w:val="00C9015D"/>
    <w:rsid w:val="00C90305"/>
    <w:rsid w:val="00C911C0"/>
    <w:rsid w:val="00C917CC"/>
    <w:rsid w:val="00C91B8F"/>
    <w:rsid w:val="00C91CFB"/>
    <w:rsid w:val="00C91EF1"/>
    <w:rsid w:val="00C9216D"/>
    <w:rsid w:val="00C921DE"/>
    <w:rsid w:val="00C92DB7"/>
    <w:rsid w:val="00C931D9"/>
    <w:rsid w:val="00C9394F"/>
    <w:rsid w:val="00C93C7D"/>
    <w:rsid w:val="00C963E8"/>
    <w:rsid w:val="00C965C6"/>
    <w:rsid w:val="00C969C5"/>
    <w:rsid w:val="00C973EF"/>
    <w:rsid w:val="00CA072D"/>
    <w:rsid w:val="00CA0B5B"/>
    <w:rsid w:val="00CA12A8"/>
    <w:rsid w:val="00CA163B"/>
    <w:rsid w:val="00CA28E0"/>
    <w:rsid w:val="00CA302C"/>
    <w:rsid w:val="00CA3171"/>
    <w:rsid w:val="00CA3240"/>
    <w:rsid w:val="00CA37B2"/>
    <w:rsid w:val="00CA3D56"/>
    <w:rsid w:val="00CA423A"/>
    <w:rsid w:val="00CA490E"/>
    <w:rsid w:val="00CA5169"/>
    <w:rsid w:val="00CA51DB"/>
    <w:rsid w:val="00CA55C6"/>
    <w:rsid w:val="00CA5F13"/>
    <w:rsid w:val="00CA6F5A"/>
    <w:rsid w:val="00CA7B7E"/>
    <w:rsid w:val="00CA7CF5"/>
    <w:rsid w:val="00CB0132"/>
    <w:rsid w:val="00CB0C33"/>
    <w:rsid w:val="00CB1024"/>
    <w:rsid w:val="00CB148C"/>
    <w:rsid w:val="00CB16A0"/>
    <w:rsid w:val="00CB2103"/>
    <w:rsid w:val="00CB2C83"/>
    <w:rsid w:val="00CB366D"/>
    <w:rsid w:val="00CB42C7"/>
    <w:rsid w:val="00CB4AF6"/>
    <w:rsid w:val="00CB4E09"/>
    <w:rsid w:val="00CB51B2"/>
    <w:rsid w:val="00CB52CB"/>
    <w:rsid w:val="00CB5C78"/>
    <w:rsid w:val="00CB5E75"/>
    <w:rsid w:val="00CB61B0"/>
    <w:rsid w:val="00CB6625"/>
    <w:rsid w:val="00CB6930"/>
    <w:rsid w:val="00CB6B5C"/>
    <w:rsid w:val="00CB78B0"/>
    <w:rsid w:val="00CB7A28"/>
    <w:rsid w:val="00CB7DD3"/>
    <w:rsid w:val="00CC0547"/>
    <w:rsid w:val="00CC0FC6"/>
    <w:rsid w:val="00CC1B8D"/>
    <w:rsid w:val="00CC1CA7"/>
    <w:rsid w:val="00CC1FA5"/>
    <w:rsid w:val="00CC2086"/>
    <w:rsid w:val="00CC2542"/>
    <w:rsid w:val="00CC3016"/>
    <w:rsid w:val="00CC32FA"/>
    <w:rsid w:val="00CC35E7"/>
    <w:rsid w:val="00CC3DCA"/>
    <w:rsid w:val="00CC44D2"/>
    <w:rsid w:val="00CC4788"/>
    <w:rsid w:val="00CC49CF"/>
    <w:rsid w:val="00CC4D52"/>
    <w:rsid w:val="00CC5951"/>
    <w:rsid w:val="00CC5DF4"/>
    <w:rsid w:val="00CC6761"/>
    <w:rsid w:val="00CC6F11"/>
    <w:rsid w:val="00CC75B4"/>
    <w:rsid w:val="00CD0CB6"/>
    <w:rsid w:val="00CD1638"/>
    <w:rsid w:val="00CD2647"/>
    <w:rsid w:val="00CD2E28"/>
    <w:rsid w:val="00CD33D5"/>
    <w:rsid w:val="00CD38BE"/>
    <w:rsid w:val="00CD402A"/>
    <w:rsid w:val="00CD4F06"/>
    <w:rsid w:val="00CD560F"/>
    <w:rsid w:val="00CD5ECB"/>
    <w:rsid w:val="00CD689E"/>
    <w:rsid w:val="00CD6BA7"/>
    <w:rsid w:val="00CD7D9A"/>
    <w:rsid w:val="00CE1684"/>
    <w:rsid w:val="00CE2153"/>
    <w:rsid w:val="00CE26D1"/>
    <w:rsid w:val="00CE2843"/>
    <w:rsid w:val="00CE2E67"/>
    <w:rsid w:val="00CE2E74"/>
    <w:rsid w:val="00CE3002"/>
    <w:rsid w:val="00CE340A"/>
    <w:rsid w:val="00CE377E"/>
    <w:rsid w:val="00CE3D46"/>
    <w:rsid w:val="00CE489F"/>
    <w:rsid w:val="00CE54DE"/>
    <w:rsid w:val="00CE570A"/>
    <w:rsid w:val="00CE5741"/>
    <w:rsid w:val="00CE5762"/>
    <w:rsid w:val="00CE60F6"/>
    <w:rsid w:val="00CE67DE"/>
    <w:rsid w:val="00CE6818"/>
    <w:rsid w:val="00CE7294"/>
    <w:rsid w:val="00CF060F"/>
    <w:rsid w:val="00CF115B"/>
    <w:rsid w:val="00CF1FBF"/>
    <w:rsid w:val="00CF2109"/>
    <w:rsid w:val="00CF2D09"/>
    <w:rsid w:val="00CF3433"/>
    <w:rsid w:val="00CF375F"/>
    <w:rsid w:val="00CF38A2"/>
    <w:rsid w:val="00CF3A97"/>
    <w:rsid w:val="00CF3AD3"/>
    <w:rsid w:val="00CF3AE5"/>
    <w:rsid w:val="00CF40E3"/>
    <w:rsid w:val="00CF5967"/>
    <w:rsid w:val="00CF5CF8"/>
    <w:rsid w:val="00CF5D1E"/>
    <w:rsid w:val="00CF65E9"/>
    <w:rsid w:val="00CF6A5B"/>
    <w:rsid w:val="00CF7171"/>
    <w:rsid w:val="00CF7E1A"/>
    <w:rsid w:val="00D00301"/>
    <w:rsid w:val="00D00C02"/>
    <w:rsid w:val="00D010CF"/>
    <w:rsid w:val="00D01605"/>
    <w:rsid w:val="00D019B3"/>
    <w:rsid w:val="00D01FE2"/>
    <w:rsid w:val="00D02069"/>
    <w:rsid w:val="00D025E7"/>
    <w:rsid w:val="00D03279"/>
    <w:rsid w:val="00D036B0"/>
    <w:rsid w:val="00D037FD"/>
    <w:rsid w:val="00D03FF6"/>
    <w:rsid w:val="00D044A1"/>
    <w:rsid w:val="00D049A2"/>
    <w:rsid w:val="00D049D3"/>
    <w:rsid w:val="00D049D8"/>
    <w:rsid w:val="00D04C6C"/>
    <w:rsid w:val="00D05475"/>
    <w:rsid w:val="00D05939"/>
    <w:rsid w:val="00D06311"/>
    <w:rsid w:val="00D06D10"/>
    <w:rsid w:val="00D06E94"/>
    <w:rsid w:val="00D071F2"/>
    <w:rsid w:val="00D0733F"/>
    <w:rsid w:val="00D07853"/>
    <w:rsid w:val="00D07E54"/>
    <w:rsid w:val="00D10C60"/>
    <w:rsid w:val="00D113ED"/>
    <w:rsid w:val="00D11CF9"/>
    <w:rsid w:val="00D11FAE"/>
    <w:rsid w:val="00D125B6"/>
    <w:rsid w:val="00D12897"/>
    <w:rsid w:val="00D129B5"/>
    <w:rsid w:val="00D136C6"/>
    <w:rsid w:val="00D1402A"/>
    <w:rsid w:val="00D1445D"/>
    <w:rsid w:val="00D1496A"/>
    <w:rsid w:val="00D14C2D"/>
    <w:rsid w:val="00D15873"/>
    <w:rsid w:val="00D159FD"/>
    <w:rsid w:val="00D15C72"/>
    <w:rsid w:val="00D15DBA"/>
    <w:rsid w:val="00D1636E"/>
    <w:rsid w:val="00D1678D"/>
    <w:rsid w:val="00D17040"/>
    <w:rsid w:val="00D170FA"/>
    <w:rsid w:val="00D174AF"/>
    <w:rsid w:val="00D17C25"/>
    <w:rsid w:val="00D205C5"/>
    <w:rsid w:val="00D20D8E"/>
    <w:rsid w:val="00D216FF"/>
    <w:rsid w:val="00D21863"/>
    <w:rsid w:val="00D2220D"/>
    <w:rsid w:val="00D22265"/>
    <w:rsid w:val="00D232C2"/>
    <w:rsid w:val="00D23425"/>
    <w:rsid w:val="00D2365A"/>
    <w:rsid w:val="00D23BB9"/>
    <w:rsid w:val="00D24566"/>
    <w:rsid w:val="00D263AC"/>
    <w:rsid w:val="00D26637"/>
    <w:rsid w:val="00D2679B"/>
    <w:rsid w:val="00D2688A"/>
    <w:rsid w:val="00D269E1"/>
    <w:rsid w:val="00D26C6D"/>
    <w:rsid w:val="00D26E1F"/>
    <w:rsid w:val="00D26F36"/>
    <w:rsid w:val="00D26FB4"/>
    <w:rsid w:val="00D302E7"/>
    <w:rsid w:val="00D304E3"/>
    <w:rsid w:val="00D3054F"/>
    <w:rsid w:val="00D310AF"/>
    <w:rsid w:val="00D312B3"/>
    <w:rsid w:val="00D315FC"/>
    <w:rsid w:val="00D33B3B"/>
    <w:rsid w:val="00D3539F"/>
    <w:rsid w:val="00D354D4"/>
    <w:rsid w:val="00D368B6"/>
    <w:rsid w:val="00D36B9D"/>
    <w:rsid w:val="00D37455"/>
    <w:rsid w:val="00D4003A"/>
    <w:rsid w:val="00D402A6"/>
    <w:rsid w:val="00D40429"/>
    <w:rsid w:val="00D40A54"/>
    <w:rsid w:val="00D40E5A"/>
    <w:rsid w:val="00D41287"/>
    <w:rsid w:val="00D422C0"/>
    <w:rsid w:val="00D43F93"/>
    <w:rsid w:val="00D45202"/>
    <w:rsid w:val="00D45290"/>
    <w:rsid w:val="00D45829"/>
    <w:rsid w:val="00D459C1"/>
    <w:rsid w:val="00D45C8E"/>
    <w:rsid w:val="00D45FE5"/>
    <w:rsid w:val="00D4697D"/>
    <w:rsid w:val="00D46B36"/>
    <w:rsid w:val="00D46CCB"/>
    <w:rsid w:val="00D47087"/>
    <w:rsid w:val="00D47F82"/>
    <w:rsid w:val="00D50209"/>
    <w:rsid w:val="00D50469"/>
    <w:rsid w:val="00D5094F"/>
    <w:rsid w:val="00D5099C"/>
    <w:rsid w:val="00D51CC5"/>
    <w:rsid w:val="00D521BA"/>
    <w:rsid w:val="00D52B07"/>
    <w:rsid w:val="00D52BA8"/>
    <w:rsid w:val="00D52E1C"/>
    <w:rsid w:val="00D52E7A"/>
    <w:rsid w:val="00D52EDF"/>
    <w:rsid w:val="00D52F53"/>
    <w:rsid w:val="00D530A8"/>
    <w:rsid w:val="00D5315C"/>
    <w:rsid w:val="00D538BA"/>
    <w:rsid w:val="00D541C7"/>
    <w:rsid w:val="00D54C17"/>
    <w:rsid w:val="00D54F61"/>
    <w:rsid w:val="00D55186"/>
    <w:rsid w:val="00D55B3D"/>
    <w:rsid w:val="00D55BBB"/>
    <w:rsid w:val="00D56118"/>
    <w:rsid w:val="00D56E30"/>
    <w:rsid w:val="00D60C03"/>
    <w:rsid w:val="00D61635"/>
    <w:rsid w:val="00D6167B"/>
    <w:rsid w:val="00D61C3B"/>
    <w:rsid w:val="00D61EFF"/>
    <w:rsid w:val="00D620D0"/>
    <w:rsid w:val="00D62733"/>
    <w:rsid w:val="00D629EB"/>
    <w:rsid w:val="00D6357F"/>
    <w:rsid w:val="00D64305"/>
    <w:rsid w:val="00D653E2"/>
    <w:rsid w:val="00D660D2"/>
    <w:rsid w:val="00D66728"/>
    <w:rsid w:val="00D66A59"/>
    <w:rsid w:val="00D70281"/>
    <w:rsid w:val="00D7085B"/>
    <w:rsid w:val="00D71254"/>
    <w:rsid w:val="00D71C0C"/>
    <w:rsid w:val="00D72EEB"/>
    <w:rsid w:val="00D7335E"/>
    <w:rsid w:val="00D73D23"/>
    <w:rsid w:val="00D73D27"/>
    <w:rsid w:val="00D73DC2"/>
    <w:rsid w:val="00D7477F"/>
    <w:rsid w:val="00D7488E"/>
    <w:rsid w:val="00D74936"/>
    <w:rsid w:val="00D7607C"/>
    <w:rsid w:val="00D76139"/>
    <w:rsid w:val="00D771D1"/>
    <w:rsid w:val="00D775A0"/>
    <w:rsid w:val="00D7795D"/>
    <w:rsid w:val="00D779CF"/>
    <w:rsid w:val="00D77A85"/>
    <w:rsid w:val="00D77F0C"/>
    <w:rsid w:val="00D8000A"/>
    <w:rsid w:val="00D80BCE"/>
    <w:rsid w:val="00D8212D"/>
    <w:rsid w:val="00D8251F"/>
    <w:rsid w:val="00D827AA"/>
    <w:rsid w:val="00D847AA"/>
    <w:rsid w:val="00D8488A"/>
    <w:rsid w:val="00D86080"/>
    <w:rsid w:val="00D8627C"/>
    <w:rsid w:val="00D866C8"/>
    <w:rsid w:val="00D8689F"/>
    <w:rsid w:val="00D86B35"/>
    <w:rsid w:val="00D8737A"/>
    <w:rsid w:val="00D90330"/>
    <w:rsid w:val="00D9065D"/>
    <w:rsid w:val="00D9084B"/>
    <w:rsid w:val="00D91028"/>
    <w:rsid w:val="00D911D1"/>
    <w:rsid w:val="00D913B9"/>
    <w:rsid w:val="00D91809"/>
    <w:rsid w:val="00D92222"/>
    <w:rsid w:val="00D92594"/>
    <w:rsid w:val="00D93D7C"/>
    <w:rsid w:val="00D94D7C"/>
    <w:rsid w:val="00D94D8E"/>
    <w:rsid w:val="00D95AF2"/>
    <w:rsid w:val="00D96112"/>
    <w:rsid w:val="00D96833"/>
    <w:rsid w:val="00D96AC9"/>
    <w:rsid w:val="00D97478"/>
    <w:rsid w:val="00D97F6E"/>
    <w:rsid w:val="00DA02B4"/>
    <w:rsid w:val="00DA034F"/>
    <w:rsid w:val="00DA2477"/>
    <w:rsid w:val="00DA2BC2"/>
    <w:rsid w:val="00DA30FF"/>
    <w:rsid w:val="00DA39E6"/>
    <w:rsid w:val="00DA59E0"/>
    <w:rsid w:val="00DA6C3F"/>
    <w:rsid w:val="00DA7D37"/>
    <w:rsid w:val="00DB03AB"/>
    <w:rsid w:val="00DB067E"/>
    <w:rsid w:val="00DB0926"/>
    <w:rsid w:val="00DB096A"/>
    <w:rsid w:val="00DB1004"/>
    <w:rsid w:val="00DB136E"/>
    <w:rsid w:val="00DB1B7D"/>
    <w:rsid w:val="00DB1EF6"/>
    <w:rsid w:val="00DB1FB5"/>
    <w:rsid w:val="00DB215C"/>
    <w:rsid w:val="00DB2A18"/>
    <w:rsid w:val="00DB2B99"/>
    <w:rsid w:val="00DB3609"/>
    <w:rsid w:val="00DB383F"/>
    <w:rsid w:val="00DB3861"/>
    <w:rsid w:val="00DB40AB"/>
    <w:rsid w:val="00DB4142"/>
    <w:rsid w:val="00DB44E4"/>
    <w:rsid w:val="00DB48E9"/>
    <w:rsid w:val="00DB4C77"/>
    <w:rsid w:val="00DB4F9C"/>
    <w:rsid w:val="00DB5C63"/>
    <w:rsid w:val="00DB5FDE"/>
    <w:rsid w:val="00DB614F"/>
    <w:rsid w:val="00DB6C6B"/>
    <w:rsid w:val="00DB7387"/>
    <w:rsid w:val="00DB7437"/>
    <w:rsid w:val="00DC15D8"/>
    <w:rsid w:val="00DC1B72"/>
    <w:rsid w:val="00DC1FE2"/>
    <w:rsid w:val="00DC2035"/>
    <w:rsid w:val="00DC24C1"/>
    <w:rsid w:val="00DC2E15"/>
    <w:rsid w:val="00DC2F96"/>
    <w:rsid w:val="00DC2F9C"/>
    <w:rsid w:val="00DC2FED"/>
    <w:rsid w:val="00DC32B8"/>
    <w:rsid w:val="00DC4230"/>
    <w:rsid w:val="00DC46A8"/>
    <w:rsid w:val="00DC4A44"/>
    <w:rsid w:val="00DC4E24"/>
    <w:rsid w:val="00DC59B9"/>
    <w:rsid w:val="00DC5C66"/>
    <w:rsid w:val="00DC6318"/>
    <w:rsid w:val="00DC6F9E"/>
    <w:rsid w:val="00DC72D1"/>
    <w:rsid w:val="00DC7825"/>
    <w:rsid w:val="00DD0121"/>
    <w:rsid w:val="00DD0411"/>
    <w:rsid w:val="00DD1732"/>
    <w:rsid w:val="00DD1E53"/>
    <w:rsid w:val="00DD244F"/>
    <w:rsid w:val="00DD2468"/>
    <w:rsid w:val="00DD25C4"/>
    <w:rsid w:val="00DD267D"/>
    <w:rsid w:val="00DD31A1"/>
    <w:rsid w:val="00DD3359"/>
    <w:rsid w:val="00DD3389"/>
    <w:rsid w:val="00DD3A8B"/>
    <w:rsid w:val="00DD4352"/>
    <w:rsid w:val="00DD483B"/>
    <w:rsid w:val="00DD5068"/>
    <w:rsid w:val="00DD526F"/>
    <w:rsid w:val="00DD5464"/>
    <w:rsid w:val="00DD5A5C"/>
    <w:rsid w:val="00DD5BF7"/>
    <w:rsid w:val="00DD5CDE"/>
    <w:rsid w:val="00DD5FA9"/>
    <w:rsid w:val="00DD6DAC"/>
    <w:rsid w:val="00DD7D3C"/>
    <w:rsid w:val="00DD7E88"/>
    <w:rsid w:val="00DD7F23"/>
    <w:rsid w:val="00DE06D9"/>
    <w:rsid w:val="00DE0BB5"/>
    <w:rsid w:val="00DE2ADE"/>
    <w:rsid w:val="00DE34FC"/>
    <w:rsid w:val="00DE3D94"/>
    <w:rsid w:val="00DE483E"/>
    <w:rsid w:val="00DE4A13"/>
    <w:rsid w:val="00DE5459"/>
    <w:rsid w:val="00DE5694"/>
    <w:rsid w:val="00DE5B96"/>
    <w:rsid w:val="00DF013A"/>
    <w:rsid w:val="00DF030D"/>
    <w:rsid w:val="00DF1092"/>
    <w:rsid w:val="00DF13B3"/>
    <w:rsid w:val="00DF1717"/>
    <w:rsid w:val="00DF24EC"/>
    <w:rsid w:val="00DF2553"/>
    <w:rsid w:val="00DF2671"/>
    <w:rsid w:val="00DF2D6E"/>
    <w:rsid w:val="00DF2FA6"/>
    <w:rsid w:val="00DF2FB3"/>
    <w:rsid w:val="00DF3101"/>
    <w:rsid w:val="00DF355B"/>
    <w:rsid w:val="00DF3925"/>
    <w:rsid w:val="00DF400B"/>
    <w:rsid w:val="00DF4563"/>
    <w:rsid w:val="00DF4BAC"/>
    <w:rsid w:val="00DF4CE3"/>
    <w:rsid w:val="00DF4CED"/>
    <w:rsid w:val="00DF4D4C"/>
    <w:rsid w:val="00DF55FC"/>
    <w:rsid w:val="00DF58A5"/>
    <w:rsid w:val="00DF5A42"/>
    <w:rsid w:val="00DF65EE"/>
    <w:rsid w:val="00DF7091"/>
    <w:rsid w:val="00DF7179"/>
    <w:rsid w:val="00DF74BE"/>
    <w:rsid w:val="00E00404"/>
    <w:rsid w:val="00E00879"/>
    <w:rsid w:val="00E00F2B"/>
    <w:rsid w:val="00E0122C"/>
    <w:rsid w:val="00E013C8"/>
    <w:rsid w:val="00E013D2"/>
    <w:rsid w:val="00E01760"/>
    <w:rsid w:val="00E01DC4"/>
    <w:rsid w:val="00E01F7C"/>
    <w:rsid w:val="00E02728"/>
    <w:rsid w:val="00E02B7B"/>
    <w:rsid w:val="00E02EAF"/>
    <w:rsid w:val="00E02F9B"/>
    <w:rsid w:val="00E03507"/>
    <w:rsid w:val="00E03F4B"/>
    <w:rsid w:val="00E03FAD"/>
    <w:rsid w:val="00E0483B"/>
    <w:rsid w:val="00E052CF"/>
    <w:rsid w:val="00E054EC"/>
    <w:rsid w:val="00E0567D"/>
    <w:rsid w:val="00E059BF"/>
    <w:rsid w:val="00E05EDB"/>
    <w:rsid w:val="00E06545"/>
    <w:rsid w:val="00E06893"/>
    <w:rsid w:val="00E06D02"/>
    <w:rsid w:val="00E07848"/>
    <w:rsid w:val="00E07A77"/>
    <w:rsid w:val="00E106C7"/>
    <w:rsid w:val="00E1076E"/>
    <w:rsid w:val="00E10C97"/>
    <w:rsid w:val="00E1157C"/>
    <w:rsid w:val="00E11CE6"/>
    <w:rsid w:val="00E11EAB"/>
    <w:rsid w:val="00E12F52"/>
    <w:rsid w:val="00E13082"/>
    <w:rsid w:val="00E13B9B"/>
    <w:rsid w:val="00E15E60"/>
    <w:rsid w:val="00E16C92"/>
    <w:rsid w:val="00E17D1E"/>
    <w:rsid w:val="00E17D94"/>
    <w:rsid w:val="00E20175"/>
    <w:rsid w:val="00E20316"/>
    <w:rsid w:val="00E203F6"/>
    <w:rsid w:val="00E204B2"/>
    <w:rsid w:val="00E206AB"/>
    <w:rsid w:val="00E21617"/>
    <w:rsid w:val="00E21943"/>
    <w:rsid w:val="00E21E82"/>
    <w:rsid w:val="00E2248F"/>
    <w:rsid w:val="00E226E7"/>
    <w:rsid w:val="00E22A61"/>
    <w:rsid w:val="00E22F04"/>
    <w:rsid w:val="00E23436"/>
    <w:rsid w:val="00E2351D"/>
    <w:rsid w:val="00E23F2F"/>
    <w:rsid w:val="00E240A5"/>
    <w:rsid w:val="00E25165"/>
    <w:rsid w:val="00E267D6"/>
    <w:rsid w:val="00E26833"/>
    <w:rsid w:val="00E26D1A"/>
    <w:rsid w:val="00E273D5"/>
    <w:rsid w:val="00E27DFE"/>
    <w:rsid w:val="00E30679"/>
    <w:rsid w:val="00E315DF"/>
    <w:rsid w:val="00E31AC5"/>
    <w:rsid w:val="00E32A74"/>
    <w:rsid w:val="00E32DBF"/>
    <w:rsid w:val="00E33B7B"/>
    <w:rsid w:val="00E33D1D"/>
    <w:rsid w:val="00E33F5D"/>
    <w:rsid w:val="00E34140"/>
    <w:rsid w:val="00E344AF"/>
    <w:rsid w:val="00E348D4"/>
    <w:rsid w:val="00E34B32"/>
    <w:rsid w:val="00E36019"/>
    <w:rsid w:val="00E36D4F"/>
    <w:rsid w:val="00E37A75"/>
    <w:rsid w:val="00E40325"/>
    <w:rsid w:val="00E40374"/>
    <w:rsid w:val="00E409B2"/>
    <w:rsid w:val="00E41145"/>
    <w:rsid w:val="00E4159E"/>
    <w:rsid w:val="00E418CA"/>
    <w:rsid w:val="00E428D2"/>
    <w:rsid w:val="00E4321C"/>
    <w:rsid w:val="00E43540"/>
    <w:rsid w:val="00E4382A"/>
    <w:rsid w:val="00E43AA9"/>
    <w:rsid w:val="00E44940"/>
    <w:rsid w:val="00E455BC"/>
    <w:rsid w:val="00E45735"/>
    <w:rsid w:val="00E457AA"/>
    <w:rsid w:val="00E457F5"/>
    <w:rsid w:val="00E46D5C"/>
    <w:rsid w:val="00E504B9"/>
    <w:rsid w:val="00E50CD9"/>
    <w:rsid w:val="00E51456"/>
    <w:rsid w:val="00E5147D"/>
    <w:rsid w:val="00E51BAC"/>
    <w:rsid w:val="00E520CD"/>
    <w:rsid w:val="00E52138"/>
    <w:rsid w:val="00E524F1"/>
    <w:rsid w:val="00E52AD1"/>
    <w:rsid w:val="00E52BD6"/>
    <w:rsid w:val="00E52C1E"/>
    <w:rsid w:val="00E533EF"/>
    <w:rsid w:val="00E5440E"/>
    <w:rsid w:val="00E55607"/>
    <w:rsid w:val="00E5714C"/>
    <w:rsid w:val="00E571C9"/>
    <w:rsid w:val="00E57456"/>
    <w:rsid w:val="00E57B39"/>
    <w:rsid w:val="00E60071"/>
    <w:rsid w:val="00E614FD"/>
    <w:rsid w:val="00E62435"/>
    <w:rsid w:val="00E63220"/>
    <w:rsid w:val="00E6345E"/>
    <w:rsid w:val="00E6360D"/>
    <w:rsid w:val="00E637F5"/>
    <w:rsid w:val="00E63C2E"/>
    <w:rsid w:val="00E63C53"/>
    <w:rsid w:val="00E63D95"/>
    <w:rsid w:val="00E63E38"/>
    <w:rsid w:val="00E64664"/>
    <w:rsid w:val="00E6477A"/>
    <w:rsid w:val="00E64907"/>
    <w:rsid w:val="00E65095"/>
    <w:rsid w:val="00E65248"/>
    <w:rsid w:val="00E6530F"/>
    <w:rsid w:val="00E6587B"/>
    <w:rsid w:val="00E65B05"/>
    <w:rsid w:val="00E65B4A"/>
    <w:rsid w:val="00E6639F"/>
    <w:rsid w:val="00E669C0"/>
    <w:rsid w:val="00E66A28"/>
    <w:rsid w:val="00E66E87"/>
    <w:rsid w:val="00E67544"/>
    <w:rsid w:val="00E67CCA"/>
    <w:rsid w:val="00E67DDE"/>
    <w:rsid w:val="00E67E41"/>
    <w:rsid w:val="00E67E6D"/>
    <w:rsid w:val="00E70252"/>
    <w:rsid w:val="00E71A3C"/>
    <w:rsid w:val="00E71C0C"/>
    <w:rsid w:val="00E7370C"/>
    <w:rsid w:val="00E74065"/>
    <w:rsid w:val="00E754DC"/>
    <w:rsid w:val="00E75BB2"/>
    <w:rsid w:val="00E76419"/>
    <w:rsid w:val="00E76832"/>
    <w:rsid w:val="00E7790C"/>
    <w:rsid w:val="00E80699"/>
    <w:rsid w:val="00E81BC6"/>
    <w:rsid w:val="00E822A3"/>
    <w:rsid w:val="00E82CA4"/>
    <w:rsid w:val="00E82CFB"/>
    <w:rsid w:val="00E82D9D"/>
    <w:rsid w:val="00E83209"/>
    <w:rsid w:val="00E83E4E"/>
    <w:rsid w:val="00E847BA"/>
    <w:rsid w:val="00E84FF9"/>
    <w:rsid w:val="00E85E70"/>
    <w:rsid w:val="00E85FE2"/>
    <w:rsid w:val="00E86007"/>
    <w:rsid w:val="00E863B4"/>
    <w:rsid w:val="00E86BA4"/>
    <w:rsid w:val="00E87EA0"/>
    <w:rsid w:val="00E90289"/>
    <w:rsid w:val="00E9091A"/>
    <w:rsid w:val="00E91A2B"/>
    <w:rsid w:val="00E92119"/>
    <w:rsid w:val="00E92311"/>
    <w:rsid w:val="00E923EC"/>
    <w:rsid w:val="00E92F42"/>
    <w:rsid w:val="00E93369"/>
    <w:rsid w:val="00E94347"/>
    <w:rsid w:val="00E94690"/>
    <w:rsid w:val="00E94A12"/>
    <w:rsid w:val="00E94C8F"/>
    <w:rsid w:val="00E94F44"/>
    <w:rsid w:val="00E95221"/>
    <w:rsid w:val="00E953FC"/>
    <w:rsid w:val="00E955AA"/>
    <w:rsid w:val="00E958DB"/>
    <w:rsid w:val="00E96E56"/>
    <w:rsid w:val="00E97044"/>
    <w:rsid w:val="00E97783"/>
    <w:rsid w:val="00E97F28"/>
    <w:rsid w:val="00EA030C"/>
    <w:rsid w:val="00EA073C"/>
    <w:rsid w:val="00EA0E23"/>
    <w:rsid w:val="00EA174F"/>
    <w:rsid w:val="00EA2E6E"/>
    <w:rsid w:val="00EA3078"/>
    <w:rsid w:val="00EA30B6"/>
    <w:rsid w:val="00EA32FF"/>
    <w:rsid w:val="00EA449C"/>
    <w:rsid w:val="00EA46B9"/>
    <w:rsid w:val="00EA4F7D"/>
    <w:rsid w:val="00EA525D"/>
    <w:rsid w:val="00EA5AD5"/>
    <w:rsid w:val="00EA5DA6"/>
    <w:rsid w:val="00EA61CA"/>
    <w:rsid w:val="00EA681D"/>
    <w:rsid w:val="00EA6B1D"/>
    <w:rsid w:val="00EA6E52"/>
    <w:rsid w:val="00EA786C"/>
    <w:rsid w:val="00EA7E1A"/>
    <w:rsid w:val="00EB0F4A"/>
    <w:rsid w:val="00EB149B"/>
    <w:rsid w:val="00EB1859"/>
    <w:rsid w:val="00EB1AD1"/>
    <w:rsid w:val="00EB2BC3"/>
    <w:rsid w:val="00EB2DAB"/>
    <w:rsid w:val="00EB3736"/>
    <w:rsid w:val="00EB3CED"/>
    <w:rsid w:val="00EB45E2"/>
    <w:rsid w:val="00EB4FCB"/>
    <w:rsid w:val="00EB594E"/>
    <w:rsid w:val="00EB5F90"/>
    <w:rsid w:val="00EB704A"/>
    <w:rsid w:val="00EB75CC"/>
    <w:rsid w:val="00EB7802"/>
    <w:rsid w:val="00EC000E"/>
    <w:rsid w:val="00EC01DD"/>
    <w:rsid w:val="00EC0262"/>
    <w:rsid w:val="00EC06B4"/>
    <w:rsid w:val="00EC0C84"/>
    <w:rsid w:val="00EC153C"/>
    <w:rsid w:val="00EC1E17"/>
    <w:rsid w:val="00EC1F25"/>
    <w:rsid w:val="00EC2027"/>
    <w:rsid w:val="00EC2165"/>
    <w:rsid w:val="00EC23E3"/>
    <w:rsid w:val="00EC3B0C"/>
    <w:rsid w:val="00EC43C9"/>
    <w:rsid w:val="00EC4427"/>
    <w:rsid w:val="00EC6855"/>
    <w:rsid w:val="00EC69F9"/>
    <w:rsid w:val="00EC6A9D"/>
    <w:rsid w:val="00EC736C"/>
    <w:rsid w:val="00EC7906"/>
    <w:rsid w:val="00EC7909"/>
    <w:rsid w:val="00EC7AD4"/>
    <w:rsid w:val="00EC7D0B"/>
    <w:rsid w:val="00ED0563"/>
    <w:rsid w:val="00ED0B62"/>
    <w:rsid w:val="00ED1960"/>
    <w:rsid w:val="00ED25EC"/>
    <w:rsid w:val="00ED272A"/>
    <w:rsid w:val="00ED2B83"/>
    <w:rsid w:val="00ED2EDC"/>
    <w:rsid w:val="00ED3139"/>
    <w:rsid w:val="00ED34E2"/>
    <w:rsid w:val="00ED379D"/>
    <w:rsid w:val="00ED3B7D"/>
    <w:rsid w:val="00ED41F4"/>
    <w:rsid w:val="00ED4895"/>
    <w:rsid w:val="00ED4D5C"/>
    <w:rsid w:val="00ED534D"/>
    <w:rsid w:val="00ED57E4"/>
    <w:rsid w:val="00ED5D29"/>
    <w:rsid w:val="00ED68C9"/>
    <w:rsid w:val="00ED7646"/>
    <w:rsid w:val="00ED76D6"/>
    <w:rsid w:val="00ED78F9"/>
    <w:rsid w:val="00EE0555"/>
    <w:rsid w:val="00EE0965"/>
    <w:rsid w:val="00EE0C66"/>
    <w:rsid w:val="00EE134F"/>
    <w:rsid w:val="00EE1976"/>
    <w:rsid w:val="00EE1CBF"/>
    <w:rsid w:val="00EE1D64"/>
    <w:rsid w:val="00EE1E45"/>
    <w:rsid w:val="00EE3443"/>
    <w:rsid w:val="00EE3E9E"/>
    <w:rsid w:val="00EE579A"/>
    <w:rsid w:val="00EE5DF9"/>
    <w:rsid w:val="00EE7162"/>
    <w:rsid w:val="00EE7946"/>
    <w:rsid w:val="00EE7954"/>
    <w:rsid w:val="00EF0E5A"/>
    <w:rsid w:val="00EF1D36"/>
    <w:rsid w:val="00EF2A84"/>
    <w:rsid w:val="00EF2C12"/>
    <w:rsid w:val="00EF2C9D"/>
    <w:rsid w:val="00EF516B"/>
    <w:rsid w:val="00EF58EB"/>
    <w:rsid w:val="00EF5A93"/>
    <w:rsid w:val="00EF6707"/>
    <w:rsid w:val="00EF6A90"/>
    <w:rsid w:val="00EF6F30"/>
    <w:rsid w:val="00EF7097"/>
    <w:rsid w:val="00EF79B1"/>
    <w:rsid w:val="00EF7A78"/>
    <w:rsid w:val="00EF7FF4"/>
    <w:rsid w:val="00F006E6"/>
    <w:rsid w:val="00F00A95"/>
    <w:rsid w:val="00F00DB2"/>
    <w:rsid w:val="00F01527"/>
    <w:rsid w:val="00F015E6"/>
    <w:rsid w:val="00F017D1"/>
    <w:rsid w:val="00F0191D"/>
    <w:rsid w:val="00F01F3F"/>
    <w:rsid w:val="00F01F5B"/>
    <w:rsid w:val="00F02131"/>
    <w:rsid w:val="00F0223D"/>
    <w:rsid w:val="00F02CBD"/>
    <w:rsid w:val="00F03193"/>
    <w:rsid w:val="00F04C23"/>
    <w:rsid w:val="00F04C6F"/>
    <w:rsid w:val="00F05564"/>
    <w:rsid w:val="00F0572A"/>
    <w:rsid w:val="00F0595E"/>
    <w:rsid w:val="00F05CBC"/>
    <w:rsid w:val="00F060BE"/>
    <w:rsid w:val="00F067D6"/>
    <w:rsid w:val="00F06D9F"/>
    <w:rsid w:val="00F06E7F"/>
    <w:rsid w:val="00F06EEE"/>
    <w:rsid w:val="00F0707A"/>
    <w:rsid w:val="00F077FC"/>
    <w:rsid w:val="00F10885"/>
    <w:rsid w:val="00F11124"/>
    <w:rsid w:val="00F115C0"/>
    <w:rsid w:val="00F11871"/>
    <w:rsid w:val="00F120CD"/>
    <w:rsid w:val="00F12740"/>
    <w:rsid w:val="00F13151"/>
    <w:rsid w:val="00F13258"/>
    <w:rsid w:val="00F132CD"/>
    <w:rsid w:val="00F13476"/>
    <w:rsid w:val="00F139AE"/>
    <w:rsid w:val="00F13ACE"/>
    <w:rsid w:val="00F13E6C"/>
    <w:rsid w:val="00F143D6"/>
    <w:rsid w:val="00F150FE"/>
    <w:rsid w:val="00F15496"/>
    <w:rsid w:val="00F156A8"/>
    <w:rsid w:val="00F16679"/>
    <w:rsid w:val="00F16984"/>
    <w:rsid w:val="00F16CB5"/>
    <w:rsid w:val="00F16E7B"/>
    <w:rsid w:val="00F16E90"/>
    <w:rsid w:val="00F172E8"/>
    <w:rsid w:val="00F1782A"/>
    <w:rsid w:val="00F17BDA"/>
    <w:rsid w:val="00F17DBC"/>
    <w:rsid w:val="00F209E8"/>
    <w:rsid w:val="00F2157C"/>
    <w:rsid w:val="00F21677"/>
    <w:rsid w:val="00F22B10"/>
    <w:rsid w:val="00F231A5"/>
    <w:rsid w:val="00F231FD"/>
    <w:rsid w:val="00F2333C"/>
    <w:rsid w:val="00F240D4"/>
    <w:rsid w:val="00F246C7"/>
    <w:rsid w:val="00F2521C"/>
    <w:rsid w:val="00F25DAB"/>
    <w:rsid w:val="00F26071"/>
    <w:rsid w:val="00F266B8"/>
    <w:rsid w:val="00F26CB0"/>
    <w:rsid w:val="00F27948"/>
    <w:rsid w:val="00F27A8A"/>
    <w:rsid w:val="00F27CF2"/>
    <w:rsid w:val="00F30004"/>
    <w:rsid w:val="00F30168"/>
    <w:rsid w:val="00F31473"/>
    <w:rsid w:val="00F31A91"/>
    <w:rsid w:val="00F31CD9"/>
    <w:rsid w:val="00F326AC"/>
    <w:rsid w:val="00F32E34"/>
    <w:rsid w:val="00F331CA"/>
    <w:rsid w:val="00F33532"/>
    <w:rsid w:val="00F33FF7"/>
    <w:rsid w:val="00F34111"/>
    <w:rsid w:val="00F3550D"/>
    <w:rsid w:val="00F35A40"/>
    <w:rsid w:val="00F35A4E"/>
    <w:rsid w:val="00F369E7"/>
    <w:rsid w:val="00F373F7"/>
    <w:rsid w:val="00F4049B"/>
    <w:rsid w:val="00F41713"/>
    <w:rsid w:val="00F4172D"/>
    <w:rsid w:val="00F4175E"/>
    <w:rsid w:val="00F420BC"/>
    <w:rsid w:val="00F425B4"/>
    <w:rsid w:val="00F4260C"/>
    <w:rsid w:val="00F428F7"/>
    <w:rsid w:val="00F42955"/>
    <w:rsid w:val="00F4310B"/>
    <w:rsid w:val="00F43AC2"/>
    <w:rsid w:val="00F44376"/>
    <w:rsid w:val="00F44AA1"/>
    <w:rsid w:val="00F459BA"/>
    <w:rsid w:val="00F4615D"/>
    <w:rsid w:val="00F46579"/>
    <w:rsid w:val="00F46E47"/>
    <w:rsid w:val="00F4751F"/>
    <w:rsid w:val="00F47AD2"/>
    <w:rsid w:val="00F503EF"/>
    <w:rsid w:val="00F5065A"/>
    <w:rsid w:val="00F506C2"/>
    <w:rsid w:val="00F50871"/>
    <w:rsid w:val="00F50DE3"/>
    <w:rsid w:val="00F50E2E"/>
    <w:rsid w:val="00F51413"/>
    <w:rsid w:val="00F52018"/>
    <w:rsid w:val="00F5235D"/>
    <w:rsid w:val="00F53A9F"/>
    <w:rsid w:val="00F53B92"/>
    <w:rsid w:val="00F53DBB"/>
    <w:rsid w:val="00F53F60"/>
    <w:rsid w:val="00F54704"/>
    <w:rsid w:val="00F54DED"/>
    <w:rsid w:val="00F5507C"/>
    <w:rsid w:val="00F55B2D"/>
    <w:rsid w:val="00F55F05"/>
    <w:rsid w:val="00F571FB"/>
    <w:rsid w:val="00F5746E"/>
    <w:rsid w:val="00F57AAF"/>
    <w:rsid w:val="00F60334"/>
    <w:rsid w:val="00F604E7"/>
    <w:rsid w:val="00F60EE4"/>
    <w:rsid w:val="00F61ECE"/>
    <w:rsid w:val="00F6390B"/>
    <w:rsid w:val="00F63DA9"/>
    <w:rsid w:val="00F64D8A"/>
    <w:rsid w:val="00F64F0E"/>
    <w:rsid w:val="00F65401"/>
    <w:rsid w:val="00F654A4"/>
    <w:rsid w:val="00F658DD"/>
    <w:rsid w:val="00F65DB7"/>
    <w:rsid w:val="00F664EF"/>
    <w:rsid w:val="00F66FCE"/>
    <w:rsid w:val="00F671F1"/>
    <w:rsid w:val="00F67ECC"/>
    <w:rsid w:val="00F67F64"/>
    <w:rsid w:val="00F7106C"/>
    <w:rsid w:val="00F715E4"/>
    <w:rsid w:val="00F723B2"/>
    <w:rsid w:val="00F728A7"/>
    <w:rsid w:val="00F72B33"/>
    <w:rsid w:val="00F736D3"/>
    <w:rsid w:val="00F73C06"/>
    <w:rsid w:val="00F741DA"/>
    <w:rsid w:val="00F74E4B"/>
    <w:rsid w:val="00F75FC0"/>
    <w:rsid w:val="00F761A4"/>
    <w:rsid w:val="00F7656A"/>
    <w:rsid w:val="00F77892"/>
    <w:rsid w:val="00F77DD5"/>
    <w:rsid w:val="00F810CC"/>
    <w:rsid w:val="00F814EC"/>
    <w:rsid w:val="00F83214"/>
    <w:rsid w:val="00F83352"/>
    <w:rsid w:val="00F83572"/>
    <w:rsid w:val="00F837DE"/>
    <w:rsid w:val="00F83B4A"/>
    <w:rsid w:val="00F83C15"/>
    <w:rsid w:val="00F8448F"/>
    <w:rsid w:val="00F845C1"/>
    <w:rsid w:val="00F847A7"/>
    <w:rsid w:val="00F847D1"/>
    <w:rsid w:val="00F858D9"/>
    <w:rsid w:val="00F85916"/>
    <w:rsid w:val="00F86C9C"/>
    <w:rsid w:val="00F86C9F"/>
    <w:rsid w:val="00F871D7"/>
    <w:rsid w:val="00F872F0"/>
    <w:rsid w:val="00F8731E"/>
    <w:rsid w:val="00F87482"/>
    <w:rsid w:val="00F8777D"/>
    <w:rsid w:val="00F877F0"/>
    <w:rsid w:val="00F87C86"/>
    <w:rsid w:val="00F900EA"/>
    <w:rsid w:val="00F90A2C"/>
    <w:rsid w:val="00F920EF"/>
    <w:rsid w:val="00F94E7C"/>
    <w:rsid w:val="00F94F17"/>
    <w:rsid w:val="00F94F8C"/>
    <w:rsid w:val="00F9556D"/>
    <w:rsid w:val="00F95AEF"/>
    <w:rsid w:val="00F97145"/>
    <w:rsid w:val="00F979F3"/>
    <w:rsid w:val="00FA0EB8"/>
    <w:rsid w:val="00FA1250"/>
    <w:rsid w:val="00FA143F"/>
    <w:rsid w:val="00FA14C5"/>
    <w:rsid w:val="00FA18DA"/>
    <w:rsid w:val="00FA2190"/>
    <w:rsid w:val="00FA2B94"/>
    <w:rsid w:val="00FA34F9"/>
    <w:rsid w:val="00FA3B3F"/>
    <w:rsid w:val="00FA3B9A"/>
    <w:rsid w:val="00FA3C10"/>
    <w:rsid w:val="00FA3EB3"/>
    <w:rsid w:val="00FA574B"/>
    <w:rsid w:val="00FA639B"/>
    <w:rsid w:val="00FA6797"/>
    <w:rsid w:val="00FA7F7F"/>
    <w:rsid w:val="00FB02BB"/>
    <w:rsid w:val="00FB11E2"/>
    <w:rsid w:val="00FB1B66"/>
    <w:rsid w:val="00FB2AD4"/>
    <w:rsid w:val="00FB3500"/>
    <w:rsid w:val="00FB3B0E"/>
    <w:rsid w:val="00FB4DDA"/>
    <w:rsid w:val="00FB5234"/>
    <w:rsid w:val="00FB6E3F"/>
    <w:rsid w:val="00FB7296"/>
    <w:rsid w:val="00FB77FB"/>
    <w:rsid w:val="00FB7836"/>
    <w:rsid w:val="00FB7E2E"/>
    <w:rsid w:val="00FC00DE"/>
    <w:rsid w:val="00FC09D4"/>
    <w:rsid w:val="00FC0B62"/>
    <w:rsid w:val="00FC0E0F"/>
    <w:rsid w:val="00FC185D"/>
    <w:rsid w:val="00FC1A5F"/>
    <w:rsid w:val="00FC1E20"/>
    <w:rsid w:val="00FC1EA1"/>
    <w:rsid w:val="00FC1F0B"/>
    <w:rsid w:val="00FC1F67"/>
    <w:rsid w:val="00FC230C"/>
    <w:rsid w:val="00FC28A5"/>
    <w:rsid w:val="00FC28B7"/>
    <w:rsid w:val="00FC32CA"/>
    <w:rsid w:val="00FC3822"/>
    <w:rsid w:val="00FC3C7B"/>
    <w:rsid w:val="00FC45AA"/>
    <w:rsid w:val="00FC5162"/>
    <w:rsid w:val="00FC5538"/>
    <w:rsid w:val="00FC592A"/>
    <w:rsid w:val="00FC63E1"/>
    <w:rsid w:val="00FC64BA"/>
    <w:rsid w:val="00FC68D5"/>
    <w:rsid w:val="00FC6FCC"/>
    <w:rsid w:val="00FD0AE8"/>
    <w:rsid w:val="00FD0CD9"/>
    <w:rsid w:val="00FD18C1"/>
    <w:rsid w:val="00FD33E0"/>
    <w:rsid w:val="00FD5B72"/>
    <w:rsid w:val="00FD65A6"/>
    <w:rsid w:val="00FD6677"/>
    <w:rsid w:val="00FD7120"/>
    <w:rsid w:val="00FD7778"/>
    <w:rsid w:val="00FE0BCD"/>
    <w:rsid w:val="00FE0BF6"/>
    <w:rsid w:val="00FE1C7F"/>
    <w:rsid w:val="00FE2DBF"/>
    <w:rsid w:val="00FE393F"/>
    <w:rsid w:val="00FE398E"/>
    <w:rsid w:val="00FE3AE8"/>
    <w:rsid w:val="00FE3F14"/>
    <w:rsid w:val="00FE3F22"/>
    <w:rsid w:val="00FE479B"/>
    <w:rsid w:val="00FE4F4A"/>
    <w:rsid w:val="00FE5038"/>
    <w:rsid w:val="00FE56CD"/>
    <w:rsid w:val="00FE5A83"/>
    <w:rsid w:val="00FE62B3"/>
    <w:rsid w:val="00FE6902"/>
    <w:rsid w:val="00FE7217"/>
    <w:rsid w:val="00FF00DE"/>
    <w:rsid w:val="00FF0393"/>
    <w:rsid w:val="00FF0C25"/>
    <w:rsid w:val="00FF0C93"/>
    <w:rsid w:val="00FF1E09"/>
    <w:rsid w:val="00FF21A5"/>
    <w:rsid w:val="00FF25FD"/>
    <w:rsid w:val="00FF272D"/>
    <w:rsid w:val="00FF2E17"/>
    <w:rsid w:val="00FF3215"/>
    <w:rsid w:val="00FF3270"/>
    <w:rsid w:val="00FF3C06"/>
    <w:rsid w:val="00FF3D1D"/>
    <w:rsid w:val="00FF4C18"/>
    <w:rsid w:val="00FF5304"/>
    <w:rsid w:val="00FF57BC"/>
    <w:rsid w:val="00FF57D9"/>
    <w:rsid w:val="00FF61E3"/>
    <w:rsid w:val="00FF6639"/>
    <w:rsid w:val="00FF746C"/>
    <w:rsid w:val="00FF74F5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8D714"/>
  <w15:docId w15:val="{8E5E74FF-766E-40BB-A331-86768AD2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5AA"/>
    <w:pPr>
      <w:jc w:val="both"/>
    </w:pPr>
    <w:rPr>
      <w:rFonts w:ascii="Arial" w:hAnsi="Arial"/>
      <w:sz w:val="24"/>
      <w:szCs w:val="24"/>
    </w:rPr>
  </w:style>
  <w:style w:type="paragraph" w:styleId="Heading1">
    <w:name w:val="heading 1"/>
    <w:aliases w:val="H1,H11,H12,H13,H14,H15,H16,H17,H18,H19,H111,H121,H131,H141,H151,H161,H171,H181,H110,H112,H122,H132,H142,H152,H162,H172,H182,H191,H1111,H1211,H1311,H1411,H1511,H1611,H1711,H1811,H113,H123,H133,H143,H153,H163,H173,H183,H192,H1112,H1212,H1312,1"/>
    <w:basedOn w:val="Normal"/>
    <w:next w:val="Normal"/>
    <w:link w:val="Heading1Char"/>
    <w:qFormat/>
    <w:rsid w:val="000067D8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  <w:lang w:val="en-GB"/>
    </w:rPr>
  </w:style>
  <w:style w:type="paragraph" w:styleId="Heading2">
    <w:name w:val="heading 2"/>
    <w:aliases w:val="H2,H21,H22,H211,H23,H212,H24,H213,H25,H214,H26,H215,H27,H216,H28,H217,H221,H2111,H231,H2121,H241,H2131,H251,H2141,H261,H2151,H271,H2161,H29,H218,H222,H2112,H232,H2122,H242,H2132,H252,H2142,H262,H2152,H272,H2162,H210,H219,H223,H2113,H233,H2123"/>
    <w:basedOn w:val="Normal"/>
    <w:next w:val="Normal"/>
    <w:link w:val="Heading2Char"/>
    <w:qFormat/>
    <w:rsid w:val="001312C2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  <w:lang w:val="en-GB"/>
    </w:rPr>
  </w:style>
  <w:style w:type="paragraph" w:styleId="Heading3">
    <w:name w:val="heading 3"/>
    <w:aliases w:val="H3,H31,H32,H33,H34,H35,H36,H37,H38,H39,H311,H321,H331,H341,H351,H361,H371,H381,H310,H312,H322,H332,H342,H352,H362,H372,H382,H313,H314,H323,H333,H343,H353,H363,H373,H383,H315,H324,H334,H344,H354,H364,H374,H384,H316,H325,H335,H345,H355,H365,h3,3"/>
    <w:basedOn w:val="Normal"/>
    <w:next w:val="Normal"/>
    <w:link w:val="Heading3Char"/>
    <w:autoRedefine/>
    <w:qFormat/>
    <w:rsid w:val="0009242C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color w:val="000000" w:themeColor="text1"/>
      <w:sz w:val="26"/>
      <w:szCs w:val="26"/>
      <w:lang w:val="en-GB"/>
    </w:rPr>
  </w:style>
  <w:style w:type="paragraph" w:styleId="Heading4">
    <w:name w:val="heading 4"/>
    <w:aliases w:val="h4,h4 + Black,Not All caps,Justified,Before:  0 pt,Überschrift 4 Char, Char Char,Char Char,&lt;(1) 見出し&gt;"/>
    <w:basedOn w:val="Normal"/>
    <w:next w:val="Normal"/>
    <w:link w:val="Heading4Char"/>
    <w:autoRedefine/>
    <w:qFormat/>
    <w:rsid w:val="001B308F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  <w:lang w:val="en-GB"/>
    </w:rPr>
  </w:style>
  <w:style w:type="paragraph" w:styleId="Heading5">
    <w:name w:val="heading 5"/>
    <w:aliases w:val="H5,H51,H52,H511,H53,H512,H54,H513,H55,H514,H56,H515,H57,H516,H521,H5111,H531,H5121,H541,H5131,H551,H5141,H561,H5151,h5,Heading 2A,&lt;(a) 見出し&gt;"/>
    <w:basedOn w:val="Normal"/>
    <w:next w:val="Normal"/>
    <w:link w:val="Heading5Char"/>
    <w:autoRedefine/>
    <w:qFormat/>
    <w:rsid w:val="001312C2"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  <w:lang w:val="en-GB"/>
    </w:rPr>
  </w:style>
  <w:style w:type="paragraph" w:styleId="Heading6">
    <w:name w:val="heading 6"/>
    <w:aliases w:val="H6,H61,H62,H611"/>
    <w:basedOn w:val="Normal"/>
    <w:next w:val="Normal"/>
    <w:link w:val="Heading6Char"/>
    <w:qFormat/>
    <w:rsid w:val="000067D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067D8"/>
    <w:pPr>
      <w:numPr>
        <w:ilvl w:val="6"/>
        <w:numId w:val="1"/>
      </w:num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067D8"/>
    <w:pPr>
      <w:numPr>
        <w:ilvl w:val="7"/>
        <w:numId w:val="1"/>
      </w:numPr>
      <w:spacing w:before="240" w:after="60"/>
      <w:outlineLvl w:val="7"/>
    </w:pPr>
    <w:rPr>
      <w:i/>
      <w:iCs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067D8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1 Char,H12 Char,H13 Char,H14 Char,H15 Char,H16 Char,H17 Char,H18 Char,H19 Char,H111 Char,H121 Char,H131 Char,H141 Char,H151 Char,H161 Char,H171 Char,H181 Char,H110 Char,H112 Char,H122 Char,H132 Char,H142 Char,H152 Char,H162 Char"/>
    <w:basedOn w:val="DefaultParagraphFont"/>
    <w:link w:val="Heading1"/>
    <w:rsid w:val="000067D8"/>
    <w:rPr>
      <w:rFonts w:ascii="Arial" w:hAnsi="Arial" w:cs="Arial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aliases w:val="H2 Char,H21 Char,H22 Char,H211 Char,H23 Char,H212 Char,H24 Char,H213 Char,H25 Char,H214 Char,H26 Char,H215 Char,H27 Char,H216 Char,H28 Char,H217 Char,H221 Char,H2111 Char,H231 Char,H2121 Char,H241 Char,H2131 Char,H251 Char,H2141 Char"/>
    <w:basedOn w:val="DefaultParagraphFont"/>
    <w:link w:val="Heading2"/>
    <w:rsid w:val="001312C2"/>
    <w:rPr>
      <w:rFonts w:ascii="Arial" w:hAnsi="Arial" w:cs="Arial"/>
      <w:b/>
      <w:bCs/>
      <w:iCs/>
      <w:sz w:val="28"/>
      <w:szCs w:val="28"/>
      <w:lang w:val="en-GB"/>
    </w:rPr>
  </w:style>
  <w:style w:type="character" w:customStyle="1" w:styleId="Heading3Char">
    <w:name w:val="Heading 3 Char"/>
    <w:aliases w:val="H3 Char,H31 Char,H32 Char,H33 Char,H34 Char,H35 Char,H36 Char,H37 Char,H38 Char,H39 Char,H311 Char,H321 Char,H331 Char,H341 Char,H351 Char,H361 Char,H371 Char,H381 Char,H310 Char,H312 Char,H322 Char,H332 Char,H342 Char,H352 Char,H362 Char"/>
    <w:basedOn w:val="DefaultParagraphFont"/>
    <w:link w:val="Heading3"/>
    <w:rsid w:val="0009242C"/>
    <w:rPr>
      <w:rFonts w:ascii="Arial" w:hAnsi="Arial" w:cs="Arial"/>
      <w:b/>
      <w:bCs/>
      <w:color w:val="000000" w:themeColor="text1"/>
      <w:sz w:val="26"/>
      <w:szCs w:val="26"/>
      <w:lang w:val="en-GB"/>
    </w:rPr>
  </w:style>
  <w:style w:type="character" w:customStyle="1" w:styleId="Heading4Char">
    <w:name w:val="Heading 4 Char"/>
    <w:aliases w:val="h4 Char,h4 + Black Char,Not All caps Char,Justified Char,Before:  0 pt Char,Überschrift 4 Char Char, Char Char Char,Char Char Char,&lt;(1) 見出し&gt; Char"/>
    <w:basedOn w:val="DefaultParagraphFont"/>
    <w:link w:val="Heading4"/>
    <w:rsid w:val="001B308F"/>
    <w:rPr>
      <w:b/>
      <w:bCs/>
      <w:sz w:val="24"/>
      <w:szCs w:val="28"/>
      <w:lang w:val="en-GB"/>
    </w:rPr>
  </w:style>
  <w:style w:type="character" w:customStyle="1" w:styleId="Heading5Char">
    <w:name w:val="Heading 5 Char"/>
    <w:aliases w:val="H5 Char,H51 Char,H52 Char,H511 Char,H53 Char,H512 Char,H54 Char,H513 Char,H55 Char,H514 Char,H56 Char,H515 Char,H57 Char,H516 Char,H521 Char,H5111 Char,H531 Char,H5121 Char,H541 Char,H5131 Char,H551 Char,H5141 Char,H561 Char,H5151 Char"/>
    <w:basedOn w:val="DefaultParagraphFont"/>
    <w:link w:val="Heading5"/>
    <w:rsid w:val="001312C2"/>
    <w:rPr>
      <w:rFonts w:ascii="Arial" w:hAnsi="Arial"/>
      <w:b/>
      <w:bCs/>
      <w:iCs/>
      <w:sz w:val="24"/>
      <w:szCs w:val="26"/>
      <w:lang w:val="en-GB"/>
    </w:rPr>
  </w:style>
  <w:style w:type="character" w:customStyle="1" w:styleId="Heading6Char">
    <w:name w:val="Heading 6 Char"/>
    <w:aliases w:val="H6 Char,H61 Char,H62 Char,H611 Char"/>
    <w:basedOn w:val="DefaultParagraphFont"/>
    <w:link w:val="Heading6"/>
    <w:rsid w:val="000067D8"/>
    <w:rPr>
      <w:b/>
      <w:bCs/>
      <w:sz w:val="22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rsid w:val="000067D8"/>
    <w:rPr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067D8"/>
    <w:rPr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067D8"/>
    <w:rPr>
      <w:rFonts w:ascii="Arial" w:hAnsi="Arial" w:cs="Arial"/>
      <w:sz w:val="22"/>
      <w:szCs w:val="22"/>
      <w:lang w:val="en-GB"/>
    </w:rPr>
  </w:style>
  <w:style w:type="character" w:styleId="Strong">
    <w:name w:val="Strong"/>
    <w:basedOn w:val="DefaultParagraphFont"/>
    <w:qFormat/>
    <w:rsid w:val="000067D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82BA8"/>
  </w:style>
  <w:style w:type="paragraph" w:styleId="TOC2">
    <w:name w:val="toc 2"/>
    <w:basedOn w:val="Normal"/>
    <w:next w:val="Normal"/>
    <w:autoRedefine/>
    <w:uiPriority w:val="39"/>
    <w:unhideWhenUsed/>
    <w:rsid w:val="00A7414A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7414A"/>
    <w:pPr>
      <w:ind w:left="480"/>
    </w:pPr>
  </w:style>
  <w:style w:type="paragraph" w:styleId="TOC4">
    <w:name w:val="toc 4"/>
    <w:basedOn w:val="Normal"/>
    <w:next w:val="Normal"/>
    <w:autoRedefine/>
    <w:uiPriority w:val="39"/>
    <w:rsid w:val="000067D8"/>
    <w:pPr>
      <w:ind w:left="720"/>
    </w:pPr>
    <w:rPr>
      <w:lang w:val="en-GB"/>
    </w:rPr>
  </w:style>
  <w:style w:type="character" w:styleId="Hyperlink">
    <w:name w:val="Hyperlink"/>
    <w:basedOn w:val="DefaultParagraphFont"/>
    <w:uiPriority w:val="99"/>
    <w:rsid w:val="000067D8"/>
    <w:rPr>
      <w:color w:val="0000FF"/>
      <w:u w:val="single"/>
    </w:rPr>
  </w:style>
  <w:style w:type="paragraph" w:customStyle="1" w:styleId="Maintitle">
    <w:name w:val="Main title"/>
    <w:basedOn w:val="Normal"/>
    <w:next w:val="Normal"/>
    <w:rsid w:val="000067D8"/>
    <w:rPr>
      <w:rFonts w:ascii="ChollaSansRegular" w:hAnsi="ChollaSansRegular"/>
      <w:sz w:val="80"/>
      <w:szCs w:val="20"/>
      <w:lang w:val="en-GB"/>
    </w:rPr>
  </w:style>
  <w:style w:type="paragraph" w:customStyle="1" w:styleId="GeneralTitle">
    <w:name w:val="General Title"/>
    <w:basedOn w:val="Normal"/>
    <w:next w:val="Normal"/>
    <w:rsid w:val="000067D8"/>
    <w:pPr>
      <w:jc w:val="center"/>
    </w:pPr>
    <w:rPr>
      <w:rFonts w:ascii="Gill Sans MT" w:hAnsi="Gill Sans MT"/>
      <w:b/>
      <w:szCs w:val="20"/>
      <w:lang w:val="en-GB"/>
    </w:rPr>
  </w:style>
  <w:style w:type="paragraph" w:styleId="TableofFigures">
    <w:name w:val="table of figures"/>
    <w:basedOn w:val="Normal"/>
    <w:next w:val="Normal"/>
    <w:uiPriority w:val="99"/>
    <w:rsid w:val="00F5235D"/>
    <w:rPr>
      <w:szCs w:val="20"/>
      <w:lang w:val="en-GB"/>
    </w:rPr>
  </w:style>
  <w:style w:type="paragraph" w:styleId="BalloonText">
    <w:name w:val="Balloon Text"/>
    <w:basedOn w:val="Normal"/>
    <w:link w:val="BalloonTextChar"/>
    <w:semiHidden/>
    <w:rsid w:val="000067D8"/>
    <w:rPr>
      <w:rFonts w:ascii="Tahom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semiHidden/>
    <w:rsid w:val="000067D8"/>
    <w:rPr>
      <w:rFonts w:ascii="Tahoma" w:hAnsi="Tahoma" w:cs="Tahoma"/>
      <w:sz w:val="16"/>
      <w:szCs w:val="16"/>
      <w:lang w:val="en-GB"/>
    </w:rPr>
  </w:style>
  <w:style w:type="paragraph" w:styleId="Footer">
    <w:name w:val="footer"/>
    <w:basedOn w:val="Normal"/>
    <w:link w:val="FooterChar"/>
    <w:rsid w:val="009C1DD7"/>
    <w:pPr>
      <w:widowControl w:val="0"/>
      <w:tabs>
        <w:tab w:val="center" w:pos="4320"/>
        <w:tab w:val="right" w:pos="8640"/>
      </w:tabs>
    </w:pPr>
    <w:rPr>
      <w:rFonts w:ascii="Helvetica" w:hAnsi="Helvetica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9C1DD7"/>
    <w:rPr>
      <w:rFonts w:ascii="Helvetica" w:hAnsi="Helvetica"/>
    </w:rPr>
  </w:style>
  <w:style w:type="paragraph" w:styleId="Header">
    <w:name w:val="header"/>
    <w:basedOn w:val="Normal"/>
    <w:link w:val="HeaderChar"/>
    <w:uiPriority w:val="99"/>
    <w:unhideWhenUsed/>
    <w:rsid w:val="003376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67E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33767E"/>
    <w:rPr>
      <w:rFonts w:ascii="Helvetica" w:hAnsi="Helvetic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3767E"/>
    <w:rPr>
      <w:rFonts w:ascii="Helvetica" w:hAnsi="Helvetica"/>
    </w:rPr>
  </w:style>
  <w:style w:type="paragraph" w:customStyle="1" w:styleId="Doc1">
    <w:name w:val="Doc1"/>
    <w:aliases w:val="d1"/>
    <w:basedOn w:val="Normal"/>
    <w:rsid w:val="0033767E"/>
    <w:pPr>
      <w:pageBreakBefore/>
      <w:suppressLineNumbers/>
      <w:suppressAutoHyphens/>
      <w:spacing w:before="240"/>
    </w:pPr>
    <w:rPr>
      <w:szCs w:val="20"/>
    </w:rPr>
  </w:style>
  <w:style w:type="paragraph" w:customStyle="1" w:styleId="Table1">
    <w:name w:val="Table1"/>
    <w:basedOn w:val="Normal"/>
    <w:rsid w:val="0033767E"/>
    <w:pPr>
      <w:spacing w:before="80"/>
    </w:pPr>
    <w:rPr>
      <w:rFonts w:ascii="Helvetica" w:hAnsi="Helvetica"/>
      <w:sz w:val="20"/>
      <w:szCs w:val="20"/>
    </w:rPr>
  </w:style>
  <w:style w:type="paragraph" w:styleId="ListParagraph">
    <w:name w:val="List Paragraph"/>
    <w:basedOn w:val="Normal"/>
    <w:uiPriority w:val="34"/>
    <w:qFormat/>
    <w:rsid w:val="004F4ACE"/>
    <w:pPr>
      <w:ind w:left="720"/>
      <w:contextualSpacing/>
    </w:pPr>
  </w:style>
  <w:style w:type="table" w:styleId="TableGrid">
    <w:name w:val="Table Grid"/>
    <w:basedOn w:val="TableNormal"/>
    <w:uiPriority w:val="59"/>
    <w:rsid w:val="004F4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D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5B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5B37"/>
    <w:rPr>
      <w:b/>
      <w:bCs/>
    </w:rPr>
  </w:style>
  <w:style w:type="paragraph" w:styleId="Revision">
    <w:name w:val="Revision"/>
    <w:hidden/>
    <w:uiPriority w:val="99"/>
    <w:semiHidden/>
    <w:rsid w:val="005D5B37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D5B3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60CB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F5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593A"/>
    <w:rPr>
      <w:rFonts w:ascii="Courier New" w:hAnsi="Courier New" w:cs="Courier New"/>
    </w:rPr>
  </w:style>
  <w:style w:type="paragraph" w:styleId="TOC5">
    <w:name w:val="toc 5"/>
    <w:basedOn w:val="Normal"/>
    <w:next w:val="Normal"/>
    <w:autoRedefine/>
    <w:uiPriority w:val="39"/>
    <w:unhideWhenUsed/>
    <w:rsid w:val="002C094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2C094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2C094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2C094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2C094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E6360D"/>
    <w:rPr>
      <w:rFonts w:asciiTheme="minorHAnsi" w:eastAsiaTheme="minorHAnsi" w:hAnsiTheme="minorHAnsi" w:cstheme="minorBidi"/>
      <w:sz w:val="22"/>
      <w:szCs w:val="22"/>
    </w:rPr>
  </w:style>
  <w:style w:type="table" w:styleId="LightGrid-Accent3">
    <w:name w:val="Light Grid Accent 3"/>
    <w:basedOn w:val="TableNormal"/>
    <w:uiPriority w:val="62"/>
    <w:rsid w:val="00EB2DAB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Default">
    <w:name w:val="Default"/>
    <w:rsid w:val="005C5644"/>
    <w:pPr>
      <w:autoSpaceDE w:val="0"/>
      <w:autoSpaceDN w:val="0"/>
      <w:adjustRightInd w:val="0"/>
    </w:pPr>
    <w:rPr>
      <w:rFonts w:ascii="Myriad Pro" w:hAnsi="Myriad Pro" w:cs="Myriad Pro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63B9B"/>
    <w:rPr>
      <w:color w:val="80808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8113E"/>
    <w:pPr>
      <w:keepNext/>
      <w:jc w:val="left"/>
    </w:pPr>
    <w:rPr>
      <w:iCs/>
      <w:color w:val="1F497D" w:themeColor="text2"/>
      <w:sz w:val="20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329A7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329A7"/>
    <w:pPr>
      <w:ind w:left="240" w:hanging="240"/>
    </w:pPr>
  </w:style>
  <w:style w:type="character" w:customStyle="1" w:styleId="TabletextChar">
    <w:name w:val="Tabletext Char"/>
    <w:link w:val="Tabletext"/>
    <w:locked/>
    <w:rsid w:val="00CA6F5A"/>
    <w:rPr>
      <w:rFonts w:ascii="Trebuchet MS" w:hAnsi="Trebuchet MS"/>
      <w:lang w:val="en-GB" w:eastAsia="x-none"/>
    </w:rPr>
  </w:style>
  <w:style w:type="paragraph" w:customStyle="1" w:styleId="Tabletext">
    <w:name w:val="Tabletext"/>
    <w:basedOn w:val="Normal"/>
    <w:link w:val="TabletextChar"/>
    <w:rsid w:val="00CA6F5A"/>
    <w:pPr>
      <w:spacing w:before="120" w:after="120"/>
      <w:ind w:left="57"/>
    </w:pPr>
    <w:rPr>
      <w:rFonts w:ascii="Trebuchet MS" w:hAnsi="Trebuchet MS"/>
      <w:sz w:val="20"/>
      <w:szCs w:val="20"/>
      <w:lang w:val="en-GB" w:eastAsia="x-none"/>
    </w:rPr>
  </w:style>
  <w:style w:type="paragraph" w:customStyle="1" w:styleId="TableHeader">
    <w:name w:val="TableHeader"/>
    <w:basedOn w:val="Normal"/>
    <w:rsid w:val="00CA6F5A"/>
    <w:pPr>
      <w:spacing w:before="120" w:after="120"/>
      <w:ind w:left="57"/>
    </w:pPr>
    <w:rPr>
      <w:rFonts w:ascii="Trebuchet MS" w:hAnsi="Trebuchet MS"/>
      <w:b/>
      <w:i/>
      <w:sz w:val="22"/>
      <w:szCs w:val="20"/>
      <w:lang w:val="en-GB"/>
    </w:rPr>
  </w:style>
  <w:style w:type="character" w:styleId="IntenseEmphasis">
    <w:name w:val="Intense Emphasis"/>
    <w:aliases w:val="Req_Ref"/>
    <w:basedOn w:val="DefaultParagraphFont"/>
    <w:uiPriority w:val="21"/>
    <w:qFormat/>
    <w:rsid w:val="00485063"/>
    <w:rPr>
      <w:rFonts w:ascii="Arial" w:hAnsi="Arial"/>
      <w:b w:val="0"/>
      <w:i/>
      <w:iCs/>
      <w:color w:val="C00000"/>
      <w:sz w:val="16"/>
    </w:rPr>
  </w:style>
  <w:style w:type="character" w:styleId="SubtleEmphasis">
    <w:name w:val="Subtle Emphasis"/>
    <w:basedOn w:val="DefaultParagraphFont"/>
    <w:uiPriority w:val="19"/>
    <w:qFormat/>
    <w:rsid w:val="0014618B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B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85AB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Code">
    <w:name w:val="Code"/>
    <w:basedOn w:val="Normal"/>
    <w:link w:val="CodeChar"/>
    <w:qFormat/>
    <w:rsid w:val="00D071F2"/>
    <w:rPr>
      <w:rFonts w:ascii="Courier New" w:hAnsi="Courier New"/>
      <w:color w:val="7030A0"/>
      <w:sz w:val="20"/>
      <w:lang w:val="en-GB"/>
    </w:rPr>
  </w:style>
  <w:style w:type="character" w:customStyle="1" w:styleId="CodeChar">
    <w:name w:val="Code Char"/>
    <w:basedOn w:val="DefaultParagraphFont"/>
    <w:link w:val="Code"/>
    <w:rsid w:val="00D071F2"/>
    <w:rPr>
      <w:rFonts w:ascii="Courier New" w:hAnsi="Courier New"/>
      <w:color w:val="7030A0"/>
      <w:szCs w:val="24"/>
      <w:lang w:val="en-GB"/>
    </w:rPr>
  </w:style>
  <w:style w:type="paragraph" w:customStyle="1" w:styleId="Reference">
    <w:name w:val="Reference"/>
    <w:basedOn w:val="Normal"/>
    <w:link w:val="ReferenceChar"/>
    <w:rsid w:val="00E33B7B"/>
    <w:pPr>
      <w:jc w:val="left"/>
    </w:pPr>
  </w:style>
  <w:style w:type="character" w:customStyle="1" w:styleId="ReferenceChar">
    <w:name w:val="Reference Char"/>
    <w:basedOn w:val="DefaultParagraphFont"/>
    <w:link w:val="Reference"/>
    <w:rsid w:val="00E33B7B"/>
    <w:rPr>
      <w:rFonts w:ascii="Arial" w:hAnsi="Arial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2FDB"/>
    <w:rPr>
      <w:color w:val="605E5C"/>
      <w:shd w:val="clear" w:color="auto" w:fill="E1DFDD"/>
    </w:rPr>
  </w:style>
  <w:style w:type="character" w:customStyle="1" w:styleId="Style1">
    <w:name w:val="Style1"/>
    <w:basedOn w:val="DefaultParagraphFont"/>
    <w:uiPriority w:val="1"/>
    <w:rsid w:val="00C159A9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0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22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mzath.mohammed\UserData\SNVAuto\SW_Lib\MCU\AUTOSAR\_R4-2\_SAMV72\11_TEMPLATES\Generic%20Documentation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A55EC92E2104479AF82F32F38A6E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77FD9-5767-4E1B-8EDC-6215E7117D39}"/>
      </w:docPartPr>
      <w:docPartBody>
        <w:p w:rsidR="00621731" w:rsidRDefault="00621731">
          <w:r w:rsidRPr="00C24FD1">
            <w:rPr>
              <w:rStyle w:val="PlaceholderText"/>
            </w:rPr>
            <w:t>[Title]</w:t>
          </w:r>
        </w:p>
      </w:docPartBody>
    </w:docPart>
    <w:docPart>
      <w:docPartPr>
        <w:name w:val="E8D11CC38E4B48ECA798D0FFFE8C9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0E9F9-24EC-48A5-AAC8-F3F301E309B8}"/>
      </w:docPartPr>
      <w:docPartBody>
        <w:p w:rsidR="00226CDB" w:rsidRDefault="00226CDB" w:rsidP="00226CDB">
          <w:pPr>
            <w:pStyle w:val="E8D11CC38E4B48ECA798D0FFFE8C92C3"/>
          </w:pPr>
          <w:r w:rsidRPr="00C24FD1">
            <w:rPr>
              <w:rStyle w:val="PlaceholderText"/>
            </w:rPr>
            <w:t>[Title]</w:t>
          </w:r>
        </w:p>
      </w:docPartBody>
    </w:docPart>
    <w:docPart>
      <w:docPartPr>
        <w:name w:val="4E96B26FBCB64BAF966217B4AFA3B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C8F61-45DA-4CE8-A668-48ECDFA96069}"/>
      </w:docPartPr>
      <w:docPartBody>
        <w:p w:rsidR="00037A72" w:rsidRDefault="00B82FBB" w:rsidP="00B82FBB">
          <w:pPr>
            <w:pStyle w:val="4E96B26FBCB64BAF966217B4AFA3B2C5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DABBC093BA88447787220B3BA6E4F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12420-6E92-4451-AF8D-A29661EF71C3}"/>
      </w:docPartPr>
      <w:docPartBody>
        <w:p w:rsidR="00037A72" w:rsidRDefault="00B82FBB" w:rsidP="00B82FBB">
          <w:pPr>
            <w:pStyle w:val="DABBC093BA88447787220B3BA6E4F7B3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F199FE1AF02E4485BED9271DD0DC5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172A-E7EF-4556-803F-61AD1B063723}"/>
      </w:docPartPr>
      <w:docPartBody>
        <w:p w:rsidR="00037A72" w:rsidRDefault="00B82FBB" w:rsidP="00B82FBB">
          <w:pPr>
            <w:pStyle w:val="F199FE1AF02E4485BED9271DD0DC5EB3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6B3C8A40B14E4366B7DEB0BD9C168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1AD43-82C5-4B9D-9947-B9935CAE0229}"/>
      </w:docPartPr>
      <w:docPartBody>
        <w:p w:rsidR="00037A72" w:rsidRDefault="00B82FBB" w:rsidP="00B82FBB">
          <w:pPr>
            <w:pStyle w:val="6B3C8A40B14E4366B7DEB0BD9C168990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A7DD5D4FF2A9420DBEEC7AB594C4D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3F378-BDC3-4075-B9B9-3E9224D699BC}"/>
      </w:docPartPr>
      <w:docPartBody>
        <w:p w:rsidR="00037A72" w:rsidRDefault="00B82FBB" w:rsidP="00B82FBB">
          <w:pPr>
            <w:pStyle w:val="A7DD5D4FF2A9420DBEEC7AB594C4DA59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E9BF74EA7C4D47A08FD2E10E51798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CE1BB-68CF-4953-A1FD-C3283398C92A}"/>
      </w:docPartPr>
      <w:docPartBody>
        <w:p w:rsidR="00037A72" w:rsidRDefault="00B82FBB" w:rsidP="00B82FBB">
          <w:pPr>
            <w:pStyle w:val="E9BF74EA7C4D47A08FD2E10E517989A2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D1CE143E1C8F495AA36EE1F58AB04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770E4-17F7-4426-AC36-4CA926BF3D08}"/>
      </w:docPartPr>
      <w:docPartBody>
        <w:p w:rsidR="00037A72" w:rsidRDefault="00B82FBB" w:rsidP="00B82FBB">
          <w:pPr>
            <w:pStyle w:val="D1CE143E1C8F495AA36EE1F58AB0466A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7315EFFEAC124E3B99F13F33CFC57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20F7E-0339-417F-B001-55E9DED0EFF3}"/>
      </w:docPartPr>
      <w:docPartBody>
        <w:p w:rsidR="00037A72" w:rsidRDefault="00B82FBB" w:rsidP="00B82FBB">
          <w:pPr>
            <w:pStyle w:val="7315EFFEAC124E3B99F13F33CFC57A4F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354DE3C2B5A34AA3AF3946E8C4202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865AA-2A19-4490-87C7-2AB2033C4F4C}"/>
      </w:docPartPr>
      <w:docPartBody>
        <w:p w:rsidR="00037A72" w:rsidRDefault="00B82FBB" w:rsidP="00B82FBB">
          <w:pPr>
            <w:pStyle w:val="354DE3C2B5A34AA3AF3946E8C42020E5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AFE19E5CD9A04633999FF9A8D715F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1F86E-7DCF-4548-9C90-ECB8E7B18687}"/>
      </w:docPartPr>
      <w:docPartBody>
        <w:p w:rsidR="00037A72" w:rsidRDefault="00B82FBB" w:rsidP="00B82FBB">
          <w:pPr>
            <w:pStyle w:val="AFE19E5CD9A04633999FF9A8D715FF54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248FB255E31A4027A85771F189A45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F8272-8111-4275-B69A-E68566ADBF9C}"/>
      </w:docPartPr>
      <w:docPartBody>
        <w:p w:rsidR="00B330C9" w:rsidRDefault="00A70D0F" w:rsidP="00A70D0F">
          <w:pPr>
            <w:pStyle w:val="248FB255E31A4027A85771F189A45E16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CB05ABA9B3974D698F9726BFAE32F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26BA8-F5DF-40EA-8B08-555CFB049C6E}"/>
      </w:docPartPr>
      <w:docPartBody>
        <w:p w:rsidR="00B330C9" w:rsidRDefault="00A70D0F" w:rsidP="00A70D0F">
          <w:pPr>
            <w:pStyle w:val="CB05ABA9B3974D698F9726BFAE32F0ED"/>
          </w:pPr>
          <w:r w:rsidRPr="007777F6">
            <w:rPr>
              <w:rStyle w:val="PlaceholderText"/>
            </w:rPr>
            <w:t>Choose an item.</w:t>
          </w:r>
        </w:p>
      </w:docPartBody>
    </w:docPart>
    <w:docPart>
      <w:docPartPr>
        <w:name w:val="2AB930955A304F2687726646ACD0B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F6BFE-300E-4215-BDB9-862246326E77}"/>
      </w:docPartPr>
      <w:docPartBody>
        <w:p w:rsidR="00B330C9" w:rsidRDefault="00A70D0F" w:rsidP="00A70D0F">
          <w:pPr>
            <w:pStyle w:val="2AB930955A304F2687726646ACD0BF1B"/>
          </w:pPr>
          <w:r w:rsidRPr="007777F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ollaSansRegular">
    <w:altName w:val="Arial Narrow"/>
    <w:charset w:val="00"/>
    <w:family w:val="auto"/>
    <w:pitch w:val="variable"/>
    <w:sig w:usb0="800000A7" w:usb1="00000040" w:usb2="00000000" w:usb3="00000000" w:csb0="00000009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731"/>
    <w:rsid w:val="00030577"/>
    <w:rsid w:val="00037A72"/>
    <w:rsid w:val="00041331"/>
    <w:rsid w:val="00050942"/>
    <w:rsid w:val="00077500"/>
    <w:rsid w:val="000A217E"/>
    <w:rsid w:val="000A29B9"/>
    <w:rsid w:val="000B15A1"/>
    <w:rsid w:val="000B3408"/>
    <w:rsid w:val="000D452C"/>
    <w:rsid w:val="001128F9"/>
    <w:rsid w:val="00124BE3"/>
    <w:rsid w:val="0014654A"/>
    <w:rsid w:val="0015119E"/>
    <w:rsid w:val="0016303A"/>
    <w:rsid w:val="001C41AC"/>
    <w:rsid w:val="001F0EED"/>
    <w:rsid w:val="001F39A2"/>
    <w:rsid w:val="00213FCA"/>
    <w:rsid w:val="002259B5"/>
    <w:rsid w:val="00226CDB"/>
    <w:rsid w:val="00237FEE"/>
    <w:rsid w:val="002537F3"/>
    <w:rsid w:val="00292352"/>
    <w:rsid w:val="002A11CD"/>
    <w:rsid w:val="002C2614"/>
    <w:rsid w:val="002E03B6"/>
    <w:rsid w:val="002E726B"/>
    <w:rsid w:val="002F10A6"/>
    <w:rsid w:val="003156DC"/>
    <w:rsid w:val="00322BAE"/>
    <w:rsid w:val="0033188A"/>
    <w:rsid w:val="0033301F"/>
    <w:rsid w:val="003562D9"/>
    <w:rsid w:val="0037641D"/>
    <w:rsid w:val="00386747"/>
    <w:rsid w:val="003A00CB"/>
    <w:rsid w:val="003A0B69"/>
    <w:rsid w:val="003C1EC9"/>
    <w:rsid w:val="003E3856"/>
    <w:rsid w:val="003F47F9"/>
    <w:rsid w:val="00402C04"/>
    <w:rsid w:val="00416F62"/>
    <w:rsid w:val="00443F6E"/>
    <w:rsid w:val="00461F27"/>
    <w:rsid w:val="00466685"/>
    <w:rsid w:val="004745CC"/>
    <w:rsid w:val="004764E4"/>
    <w:rsid w:val="00477BCA"/>
    <w:rsid w:val="004956D9"/>
    <w:rsid w:val="004A6263"/>
    <w:rsid w:val="004C5EA9"/>
    <w:rsid w:val="004F5586"/>
    <w:rsid w:val="00501371"/>
    <w:rsid w:val="005215C8"/>
    <w:rsid w:val="00531920"/>
    <w:rsid w:val="00542734"/>
    <w:rsid w:val="00543552"/>
    <w:rsid w:val="00547CD8"/>
    <w:rsid w:val="00565C12"/>
    <w:rsid w:val="00572BFE"/>
    <w:rsid w:val="00582918"/>
    <w:rsid w:val="005A58B6"/>
    <w:rsid w:val="005B2A97"/>
    <w:rsid w:val="005E1794"/>
    <w:rsid w:val="005F0A07"/>
    <w:rsid w:val="005F5FAE"/>
    <w:rsid w:val="006007EF"/>
    <w:rsid w:val="00621731"/>
    <w:rsid w:val="006277E6"/>
    <w:rsid w:val="0063065F"/>
    <w:rsid w:val="00637513"/>
    <w:rsid w:val="00654B7F"/>
    <w:rsid w:val="0066619B"/>
    <w:rsid w:val="00692CCF"/>
    <w:rsid w:val="00697D47"/>
    <w:rsid w:val="006A4B92"/>
    <w:rsid w:val="006C35D8"/>
    <w:rsid w:val="006D4459"/>
    <w:rsid w:val="006E764A"/>
    <w:rsid w:val="006F06CC"/>
    <w:rsid w:val="006F4939"/>
    <w:rsid w:val="007179B6"/>
    <w:rsid w:val="007302BF"/>
    <w:rsid w:val="00733A42"/>
    <w:rsid w:val="0076349E"/>
    <w:rsid w:val="00793E56"/>
    <w:rsid w:val="007E43D9"/>
    <w:rsid w:val="00803443"/>
    <w:rsid w:val="00810C45"/>
    <w:rsid w:val="00815CD3"/>
    <w:rsid w:val="00851960"/>
    <w:rsid w:val="00875F52"/>
    <w:rsid w:val="0088776C"/>
    <w:rsid w:val="00893A7C"/>
    <w:rsid w:val="008C18C2"/>
    <w:rsid w:val="008C3025"/>
    <w:rsid w:val="008D2DA2"/>
    <w:rsid w:val="008D7AFD"/>
    <w:rsid w:val="008F4DFA"/>
    <w:rsid w:val="009023B4"/>
    <w:rsid w:val="009737FC"/>
    <w:rsid w:val="00974645"/>
    <w:rsid w:val="00984A2D"/>
    <w:rsid w:val="009D015D"/>
    <w:rsid w:val="009D7307"/>
    <w:rsid w:val="009D7804"/>
    <w:rsid w:val="009E4E7A"/>
    <w:rsid w:val="00A0409C"/>
    <w:rsid w:val="00A17B6C"/>
    <w:rsid w:val="00A24D0C"/>
    <w:rsid w:val="00A319BE"/>
    <w:rsid w:val="00A35A9D"/>
    <w:rsid w:val="00A412A4"/>
    <w:rsid w:val="00A41812"/>
    <w:rsid w:val="00A418DC"/>
    <w:rsid w:val="00A41FE7"/>
    <w:rsid w:val="00A475E5"/>
    <w:rsid w:val="00A70D0F"/>
    <w:rsid w:val="00A713E4"/>
    <w:rsid w:val="00A721DD"/>
    <w:rsid w:val="00A814AB"/>
    <w:rsid w:val="00A8629F"/>
    <w:rsid w:val="00A95CD8"/>
    <w:rsid w:val="00AE710E"/>
    <w:rsid w:val="00B0164A"/>
    <w:rsid w:val="00B040FB"/>
    <w:rsid w:val="00B21157"/>
    <w:rsid w:val="00B26563"/>
    <w:rsid w:val="00B330C9"/>
    <w:rsid w:val="00B34F12"/>
    <w:rsid w:val="00B4145D"/>
    <w:rsid w:val="00B642F9"/>
    <w:rsid w:val="00B82FBB"/>
    <w:rsid w:val="00BA4450"/>
    <w:rsid w:val="00BB749C"/>
    <w:rsid w:val="00BE3E0A"/>
    <w:rsid w:val="00BE7D07"/>
    <w:rsid w:val="00C158E9"/>
    <w:rsid w:val="00C4005D"/>
    <w:rsid w:val="00C44AAC"/>
    <w:rsid w:val="00C66462"/>
    <w:rsid w:val="00CB2411"/>
    <w:rsid w:val="00D0037A"/>
    <w:rsid w:val="00D01412"/>
    <w:rsid w:val="00D162DB"/>
    <w:rsid w:val="00D21280"/>
    <w:rsid w:val="00D637A1"/>
    <w:rsid w:val="00D704DA"/>
    <w:rsid w:val="00D73D22"/>
    <w:rsid w:val="00D76CF7"/>
    <w:rsid w:val="00D80C57"/>
    <w:rsid w:val="00D840BD"/>
    <w:rsid w:val="00DA59E2"/>
    <w:rsid w:val="00E013B2"/>
    <w:rsid w:val="00E50B9E"/>
    <w:rsid w:val="00E91A2B"/>
    <w:rsid w:val="00EA5A07"/>
    <w:rsid w:val="00EC43C9"/>
    <w:rsid w:val="00F04768"/>
    <w:rsid w:val="00F04837"/>
    <w:rsid w:val="00F120CD"/>
    <w:rsid w:val="00F53F1C"/>
    <w:rsid w:val="00F557E6"/>
    <w:rsid w:val="00F818FC"/>
    <w:rsid w:val="00F91012"/>
    <w:rsid w:val="00FA2160"/>
    <w:rsid w:val="00FA7543"/>
    <w:rsid w:val="00FB4EA3"/>
    <w:rsid w:val="00FC230C"/>
    <w:rsid w:val="00FC74F7"/>
    <w:rsid w:val="00FC76A3"/>
    <w:rsid w:val="00FE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731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4450"/>
    <w:rPr>
      <w:color w:val="808080"/>
    </w:rPr>
  </w:style>
  <w:style w:type="paragraph" w:customStyle="1" w:styleId="E8D11CC38E4B48ECA798D0FFFE8C92C3">
    <w:name w:val="E8D11CC38E4B48ECA798D0FFFE8C92C3"/>
    <w:rsid w:val="00226CDB"/>
  </w:style>
  <w:style w:type="paragraph" w:customStyle="1" w:styleId="4E96B26FBCB64BAF966217B4AFA3B2C5">
    <w:name w:val="4E96B26FBCB64BAF966217B4AFA3B2C5"/>
    <w:rsid w:val="00B82FBB"/>
  </w:style>
  <w:style w:type="paragraph" w:customStyle="1" w:styleId="DABBC093BA88447787220B3BA6E4F7B3">
    <w:name w:val="DABBC093BA88447787220B3BA6E4F7B3"/>
    <w:rsid w:val="00B82FBB"/>
  </w:style>
  <w:style w:type="paragraph" w:customStyle="1" w:styleId="F199FE1AF02E4485BED9271DD0DC5EB3">
    <w:name w:val="F199FE1AF02E4485BED9271DD0DC5EB3"/>
    <w:rsid w:val="00B82FBB"/>
  </w:style>
  <w:style w:type="paragraph" w:customStyle="1" w:styleId="6B3C8A40B14E4366B7DEB0BD9C168990">
    <w:name w:val="6B3C8A40B14E4366B7DEB0BD9C168990"/>
    <w:rsid w:val="00B82FBB"/>
  </w:style>
  <w:style w:type="paragraph" w:customStyle="1" w:styleId="A7DD5D4FF2A9420DBEEC7AB594C4DA59">
    <w:name w:val="A7DD5D4FF2A9420DBEEC7AB594C4DA59"/>
    <w:rsid w:val="00B82FBB"/>
  </w:style>
  <w:style w:type="paragraph" w:customStyle="1" w:styleId="E9BF74EA7C4D47A08FD2E10E517989A2">
    <w:name w:val="E9BF74EA7C4D47A08FD2E10E517989A2"/>
    <w:rsid w:val="00B82FBB"/>
  </w:style>
  <w:style w:type="paragraph" w:customStyle="1" w:styleId="D1CE143E1C8F495AA36EE1F58AB0466A">
    <w:name w:val="D1CE143E1C8F495AA36EE1F58AB0466A"/>
    <w:rsid w:val="00B82FBB"/>
  </w:style>
  <w:style w:type="paragraph" w:customStyle="1" w:styleId="7315EFFEAC124E3B99F13F33CFC57A4F">
    <w:name w:val="7315EFFEAC124E3B99F13F33CFC57A4F"/>
    <w:rsid w:val="00B82FBB"/>
  </w:style>
  <w:style w:type="paragraph" w:customStyle="1" w:styleId="354DE3C2B5A34AA3AF3946E8C42020E5">
    <w:name w:val="354DE3C2B5A34AA3AF3946E8C42020E5"/>
    <w:rsid w:val="00B82FBB"/>
  </w:style>
  <w:style w:type="paragraph" w:customStyle="1" w:styleId="AFE19E5CD9A04633999FF9A8D715FF54">
    <w:name w:val="AFE19E5CD9A04633999FF9A8D715FF54"/>
    <w:rsid w:val="00B82FBB"/>
  </w:style>
  <w:style w:type="paragraph" w:customStyle="1" w:styleId="A9DECA70EA8A4090BAA60B4AE24A7E10">
    <w:name w:val="A9DECA70EA8A4090BAA60B4AE24A7E10"/>
    <w:rsid w:val="0014654A"/>
    <w:pPr>
      <w:spacing w:line="278" w:lineRule="auto"/>
    </w:pPr>
    <w:rPr>
      <w:kern w:val="2"/>
      <w:sz w:val="24"/>
      <w:szCs w:val="24"/>
      <w:lang w:eastAsia="ja-JP"/>
      <w14:ligatures w14:val="standardContextual"/>
    </w:rPr>
  </w:style>
  <w:style w:type="paragraph" w:customStyle="1" w:styleId="248FB255E31A4027A85771F189A45E16">
    <w:name w:val="248FB255E31A4027A85771F189A45E16"/>
    <w:rsid w:val="00A70D0F"/>
  </w:style>
  <w:style w:type="paragraph" w:customStyle="1" w:styleId="CB05ABA9B3974D698F9726BFAE32F0ED">
    <w:name w:val="CB05ABA9B3974D698F9726BFAE32F0ED"/>
    <w:rsid w:val="00A70D0F"/>
  </w:style>
  <w:style w:type="paragraph" w:customStyle="1" w:styleId="2AB930955A304F2687726646ACD0BF1B">
    <w:name w:val="2AB930955A304F2687726646ACD0BF1B"/>
    <w:rsid w:val="00A70D0F"/>
  </w:style>
  <w:style w:type="paragraph" w:customStyle="1" w:styleId="181B0BED12AE471AA8EE548AC66303A1">
    <w:name w:val="181B0BED12AE471AA8EE548AC66303A1"/>
    <w:rsid w:val="00A814AB"/>
  </w:style>
  <w:style w:type="paragraph" w:customStyle="1" w:styleId="EC55B4AC914440289F2D33D2DEB16794">
    <w:name w:val="EC55B4AC914440289F2D33D2DEB16794"/>
    <w:rsid w:val="0014654A"/>
    <w:pPr>
      <w:spacing w:line="278" w:lineRule="auto"/>
    </w:pPr>
    <w:rPr>
      <w:kern w:val="2"/>
      <w:sz w:val="24"/>
      <w:szCs w:val="24"/>
      <w:lang w:eastAsia="ja-JP"/>
      <w14:ligatures w14:val="standardContextual"/>
    </w:rPr>
  </w:style>
  <w:style w:type="paragraph" w:customStyle="1" w:styleId="6A1E8B0683A04CD4AAB481CADAA5150B">
    <w:name w:val="6A1E8B0683A04CD4AAB481CADAA5150B"/>
    <w:rsid w:val="002A11CD"/>
    <w:pPr>
      <w:spacing w:line="278" w:lineRule="auto"/>
    </w:pPr>
    <w:rPr>
      <w:kern w:val="2"/>
      <w:sz w:val="24"/>
      <w:szCs w:val="24"/>
      <w:lang w:eastAsia="ja-JP"/>
      <w14:ligatures w14:val="standardContextual"/>
    </w:rPr>
  </w:style>
  <w:style w:type="paragraph" w:customStyle="1" w:styleId="DD5BF1DB4C864C158BFC76C374592CB0">
    <w:name w:val="DD5BF1DB4C864C158BFC76C374592CB0"/>
    <w:rsid w:val="004745CC"/>
    <w:pPr>
      <w:spacing w:line="278" w:lineRule="auto"/>
    </w:pPr>
    <w:rPr>
      <w:kern w:val="2"/>
      <w:sz w:val="24"/>
      <w:szCs w:val="24"/>
      <w:lang w:eastAsia="ja-JP"/>
      <w14:ligatures w14:val="standardContextual"/>
    </w:rPr>
  </w:style>
  <w:style w:type="paragraph" w:customStyle="1" w:styleId="36CE9EB2C15F414E9BA76BA0D91CCD94">
    <w:name w:val="36CE9EB2C15F414E9BA76BA0D91CCD94"/>
    <w:rsid w:val="007E43D9"/>
    <w:pPr>
      <w:spacing w:line="278" w:lineRule="auto"/>
    </w:pPr>
    <w:rPr>
      <w:kern w:val="2"/>
      <w:sz w:val="24"/>
      <w:szCs w:val="24"/>
      <w:lang w:eastAsia="ja-JP"/>
      <w14:ligatures w14:val="standardContextual"/>
    </w:rPr>
  </w:style>
  <w:style w:type="paragraph" w:customStyle="1" w:styleId="1BEF61D31716467AAFEB9DB548ACC231">
    <w:name w:val="1BEF61D31716467AAFEB9DB548ACC231"/>
    <w:rsid w:val="006A4B92"/>
    <w:pPr>
      <w:spacing w:line="278" w:lineRule="auto"/>
    </w:pPr>
    <w:rPr>
      <w:kern w:val="2"/>
      <w:sz w:val="24"/>
      <w:szCs w:val="24"/>
      <w:lang w:eastAsia="ja-JP"/>
      <w14:ligatures w14:val="standardContextual"/>
    </w:rPr>
  </w:style>
  <w:style w:type="paragraph" w:customStyle="1" w:styleId="74E0F079F5834A8A8102082ABD2044D2">
    <w:name w:val="74E0F079F5834A8A8102082ABD2044D2"/>
    <w:rsid w:val="00793E56"/>
    <w:rPr>
      <w:lang w:eastAsia="ja-JP"/>
    </w:rPr>
  </w:style>
  <w:style w:type="paragraph" w:customStyle="1" w:styleId="2B142DAEFD8C4C008C3992B5A2183519">
    <w:name w:val="2B142DAEFD8C4C008C3992B5A2183519"/>
    <w:rsid w:val="00BA44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C35F97EE0F44B4926EE941329A6672">
    <w:name w:val="4FC35F97EE0F44B4926EE941329A6672"/>
    <w:rsid w:val="00BA44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ACB57ACA2A48C6B02FBD875C8A56B8">
    <w:name w:val="55ACB57ACA2A48C6B02FBD875C8A56B8"/>
    <w:rsid w:val="00BA44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00314B9B954EE08D3D6A2F3B072D4C">
    <w:name w:val="2A00314B9B954EE08D3D6A2F3B072D4C"/>
    <w:rsid w:val="00BA44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45384641DD4266BAB138619F40B808">
    <w:name w:val="BB45384641DD4266BAB138619F40B808"/>
    <w:rsid w:val="00BA44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2F39CDC65B44F6B8B660C5436C9000">
    <w:name w:val="E02F39CDC65B44F6B8B660C5436C9000"/>
    <w:rsid w:val="00BA44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761F0CE29348E6BF8ABE5DB38924C7">
    <w:name w:val="91761F0CE29348E6BF8ABE5DB38924C7"/>
    <w:rsid w:val="00BA445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B96E5A83894ACA9486896004C053D3">
    <w:name w:val="B1B96E5A83894ACA9486896004C053D3"/>
    <w:rsid w:val="00BA445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70518117-3D51-4024-8F84-86AA95FA76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589C41-6D9D-434C-BE15-7FDC0C8F63E2}">
  <ds:schemaRefs>
    <ds:schemaRef ds:uri="http://schemas.microsoft.com/office/2006/customDocumentInformationPanel"/>
  </ds:schemaRefs>
</ds:datastoreItem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Generic Documentation Template.dotx</Template>
  <TotalTime>777</TotalTime>
  <Pages>14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PWM - Un-covered Traceability IDs</vt:lpstr>
    </vt:vector>
  </TitlesOfParts>
  <Company>Microchip</Company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PWM - Un-covered Traceability IDs</dc:title>
  <dc:subject/>
  <dc:creator>Akshay.Udpikar@microchip.com</dc:creator>
  <cp:keywords/>
  <dc:description/>
  <cp:lastModifiedBy>Binh Tran Viet</cp:lastModifiedBy>
  <cp:revision>415</cp:revision>
  <dcterms:created xsi:type="dcterms:W3CDTF">2020-08-19T10:51:00Z</dcterms:created>
  <dcterms:modified xsi:type="dcterms:W3CDTF">2026-10-18T09:37:00Z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15-01-2017</vt:lpwstr>
  </property>
  <property fmtid="{D5CDD505-2E9C-101B-9397-08002B2CF9AE}" pid="3" name="Document number">
    <vt:lpwstr>v6.0</vt:lpwstr>
  </property>
  <property fmtid="{D5CDD505-2E9C-101B-9397-08002B2CF9AE}" pid="4" name="Status">
    <vt:lpwstr>Released</vt:lpwstr>
  </property>
</Properties>
</file>